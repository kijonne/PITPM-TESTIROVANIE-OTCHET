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 w:rsidR="000D1BB4" w:rsidRDefault="000D1BB4">
      <w:pPr>
        <w:rPr>
          <w:b/>
          <w:bCs/>
          <w:sz w:val="32"/>
        </w:rPr>
      </w:pPr>
    </w:p>
    <w:p w:rsidR="000D1BB4" w:rsidRDefault="000D1BB4">
      <w:pPr>
        <w:rPr>
          <w:b/>
          <w:bCs/>
          <w:sz w:val="32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  <w:t>УТВЕРЖДЕНО</w:t>
      </w:r>
    </w:p>
    <w:p w:rsidR="000D1BB4" w:rsidRDefault="000D1BB4">
      <w:pPr>
        <w:rPr>
          <w:b/>
          <w:bCs/>
          <w:sz w:val="20"/>
        </w:rPr>
      </w:pPr>
      <w:r>
        <w:rPr>
          <w:b/>
          <w:bCs/>
          <w:sz w:val="32"/>
        </w:rPr>
        <w:tab/>
      </w:r>
    </w:p>
    <w:p w:rsidR="000D1BB4" w:rsidRDefault="000D1BB4">
      <w:pPr>
        <w:rPr>
          <w:caps/>
          <w:sz w:val="28"/>
        </w:rPr>
      </w:pPr>
      <w:r>
        <w:rPr>
          <w:b/>
          <w:bCs/>
          <w:sz w:val="32"/>
        </w:rPr>
        <w:tab/>
      </w:r>
      <w:r>
        <w:rPr>
          <w:b/>
          <w:bCs/>
          <w:sz w:val="32"/>
        </w:rPr>
        <w:tab/>
      </w:r>
      <w:r>
        <w:rPr>
          <w:caps/>
          <w:sz w:val="28"/>
        </w:rPr>
        <w:t>а.в.00001-01 13 01-лу</w:t>
      </w:r>
    </w:p>
    <w:p w:rsidR="000D1BB4" w:rsidRDefault="000D1BB4">
      <w:pPr>
        <w:rPr>
          <w:caps/>
          <w:sz w:val="28"/>
        </w:rPr>
      </w:pPr>
    </w:p>
    <w:p w:rsidR="000D1BB4" w:rsidRDefault="000D1BB4">
      <w:pPr>
        <w:rPr>
          <w:caps/>
          <w:sz w:val="28"/>
        </w:rPr>
      </w:pPr>
    </w:p>
    <w:p w:rsidR="000D1BB4" w:rsidRDefault="000D1BB4">
      <w:pPr>
        <w:rPr>
          <w:caps/>
          <w:sz w:val="28"/>
        </w:rPr>
      </w:pPr>
    </w:p>
    <w:p w:rsidR="000D1BB4" w:rsidRDefault="000D1BB4">
      <w:pPr>
        <w:rPr>
          <w:caps/>
          <w:sz w:val="28"/>
        </w:rPr>
      </w:pPr>
    </w:p>
    <w:p w:rsidR="000D1BB4" w:rsidRDefault="000D1BB4">
      <w:pPr>
        <w:rPr>
          <w:caps/>
          <w:sz w:val="28"/>
        </w:rPr>
      </w:pPr>
    </w:p>
    <w:p w:rsidR="000D1BB4" w:rsidRDefault="000D1BB4">
      <w:pPr>
        <w:rPr>
          <w:caps/>
          <w:sz w:val="28"/>
        </w:rPr>
      </w:pPr>
    </w:p>
    <w:p w:rsidR="000D1BB4" w:rsidRDefault="000D1BB4">
      <w:pPr>
        <w:rPr>
          <w:caps/>
          <w:sz w:val="28"/>
        </w:rPr>
      </w:pPr>
    </w:p>
    <w:p w:rsidR="000D1BB4" w:rsidRDefault="000D1BB4">
      <w:pPr>
        <w:rPr>
          <w:caps/>
          <w:sz w:val="28"/>
        </w:rPr>
      </w:pPr>
    </w:p>
    <w:p w:rsidR="000D1BB4" w:rsidRDefault="000D1BB4">
      <w:pPr>
        <w:rPr>
          <w:caps/>
          <w:sz w:val="28"/>
        </w:rPr>
      </w:pPr>
    </w:p>
    <w:p w:rsidR="000D1BB4" w:rsidRDefault="000D1BB4">
      <w:pPr>
        <w:rPr>
          <w:caps/>
          <w:sz w:val="28"/>
        </w:rPr>
      </w:pPr>
    </w:p>
    <w:p w:rsidR="000D1BB4" w:rsidRDefault="000D1BB4">
      <w:pPr>
        <w:rPr>
          <w:caps/>
          <w:sz w:val="28"/>
        </w:rPr>
      </w:pPr>
    </w:p>
    <w:p w:rsidR="000D1BB4" w:rsidRDefault="000D1BB4">
      <w:pPr>
        <w:rPr>
          <w:caps/>
          <w:sz w:val="28"/>
        </w:rPr>
      </w:pPr>
    </w:p>
    <w:p w:rsidR="000D1BB4" w:rsidRDefault="000D1BB4">
      <w:pPr>
        <w:rPr>
          <w:caps/>
          <w:sz w:val="28"/>
        </w:rPr>
      </w:pPr>
    </w:p>
    <w:p w:rsidR="000D1BB4" w:rsidRDefault="000D1BB4">
      <w:pPr>
        <w:rPr>
          <w:caps/>
          <w:sz w:val="28"/>
        </w:rPr>
      </w:pPr>
    </w:p>
    <w:p w:rsidR="000D1BB4" w:rsidRDefault="000D1BB4">
      <w:pPr>
        <w:rPr>
          <w:caps/>
          <w:sz w:val="28"/>
        </w:rPr>
      </w:pPr>
    </w:p>
    <w:p w:rsidR="000D1BB4" w:rsidRDefault="000D1BB4">
      <w:pPr>
        <w:pStyle w:val="2"/>
        <w:tabs>
          <w:tab w:val="clear" w:pos="286.35pt"/>
        </w:tabs>
        <w:rPr>
          <w:b/>
          <w:bCs/>
          <w:caps/>
          <w:sz w:val="32"/>
        </w:rPr>
      </w:pPr>
      <w:r>
        <w:rPr>
          <w:b/>
          <w:bCs/>
          <w:caps/>
          <w:sz w:val="32"/>
        </w:rPr>
        <w:t>ПРОГРАММА ОЧИСТКИ ОПЕРАТИВНОЙ ПАМЯТИ</w:t>
      </w:r>
    </w:p>
    <w:p w:rsidR="000D1BB4" w:rsidRDefault="000D1BB4">
      <w:pPr>
        <w:jc w:val="center"/>
        <w:rPr>
          <w:caps/>
          <w:sz w:val="28"/>
        </w:rPr>
      </w:pPr>
    </w:p>
    <w:p w:rsidR="000D1BB4" w:rsidRDefault="000D1BB4">
      <w:pPr>
        <w:jc w:val="center"/>
        <w:rPr>
          <w:caps/>
          <w:sz w:val="28"/>
        </w:rPr>
      </w:pPr>
    </w:p>
    <w:p w:rsidR="000D1BB4" w:rsidRDefault="001B4D54">
      <w:pPr>
        <w:pStyle w:val="1"/>
        <w:tabs>
          <w:tab w:val="clear" w:pos="286.35pt"/>
        </w:tabs>
        <w:rPr>
          <w:caps/>
          <w:sz w:val="36"/>
        </w:rPr>
      </w:pPr>
      <w:r>
        <w:rPr>
          <w:caps/>
          <w:noProof/>
          <w:sz w:val="20"/>
        </w:rPr>
        <w:drawing>
          <wp:anchor distT="0" distB="0" distL="114300" distR="114300" simplePos="0" relativeHeight="251590656" behindDoc="1" locked="0" layoutInCell="1" allowOverlap="1">
            <wp:simplePos x="0" y="0"/>
            <wp:positionH relativeFrom="column">
              <wp:posOffset>-431800</wp:posOffset>
            </wp:positionH>
            <wp:positionV relativeFrom="paragraph">
              <wp:posOffset>212725</wp:posOffset>
            </wp:positionV>
            <wp:extent cx="431800" cy="5241290"/>
            <wp:effectExtent l="21590" t="22225" r="22860" b="22860"/>
            <wp:wrapNone/>
            <wp:docPr id="296" name="Page_ 1_GropS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431800" cy="5241290"/>
                      <a:chOff x="397" y="8323"/>
                      <a:chExt cx="680" cy="8254"/>
                    </a:xfrm>
                  </wp:grpSpPr>
                  <wp:wsp>
                    <wp:cNvPr id="297" name="Page_ 1_B1"/>
                    <wp:cNvCnPr>
                      <a:cxnSpLocks noChangeShapeType="1"/>
                    </wp:cNvCnPr>
                    <wp:spPr bwMode="auto">
                      <a:xfrm>
                        <a:off x="397" y="8323"/>
                        <a:ext cx="0" cy="8254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wsp>
                    <wp:cNvPr id="298" name="Page_ 1_B2"/>
                    <wp:cNvCnPr>
                      <a:cxnSpLocks noChangeShapeType="1"/>
                    </wp:cNvCnPr>
                    <wp:spPr bwMode="auto">
                      <a:xfrm>
                        <a:off x="397" y="8334"/>
                        <a:ext cx="68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wsp>
                    <wp:cNvPr id="299" name="Page_ 1_B3"/>
                    <wp:cNvCnPr>
                      <a:cxnSpLocks noChangeShapeType="1"/>
                    </wp:cNvCnPr>
                    <wp:spPr bwMode="auto">
                      <a:xfrm>
                        <a:off x="397" y="16554"/>
                        <a:ext cx="68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wsp>
                    <wp:cNvPr id="300" name="Page_ 1_B4"/>
                    <wp:cNvCnPr>
                      <a:cxnSpLocks noChangeShapeType="1"/>
                    </wp:cNvCnPr>
                    <wp:spPr bwMode="auto">
                      <a:xfrm>
                        <a:off x="397" y="15137"/>
                        <a:ext cx="68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wsp>
                    <wp:cNvPr id="301" name="Page_ 1_B5"/>
                    <wp:cNvCnPr>
                      <a:cxnSpLocks noChangeShapeType="1"/>
                    </wp:cNvCnPr>
                    <wp:spPr bwMode="auto">
                      <a:xfrm>
                        <a:off x="397" y="13153"/>
                        <a:ext cx="68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wsp>
                    <wp:cNvPr id="302" name="Page_ 1_B6"/>
                    <wp:cNvCnPr>
                      <a:cxnSpLocks noChangeShapeType="1"/>
                    </wp:cNvCnPr>
                    <wp:spPr bwMode="auto">
                      <a:xfrm>
                        <a:off x="397" y="11735"/>
                        <a:ext cx="68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wsp>
                    <wp:cNvPr id="303" name="Page_ 1_B7"/>
                    <wp:cNvCnPr>
                      <a:cxnSpLocks noChangeShapeType="1"/>
                    </wp:cNvCnPr>
                    <wp:spPr bwMode="auto">
                      <a:xfrm>
                        <a:off x="397" y="10318"/>
                        <a:ext cx="68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wsp>
                    <wp:cNvPr id="304" name="Page_ 1_B8"/>
                    <wp:cNvCnPr>
                      <a:cxnSpLocks noChangeShapeType="1"/>
                    </wp:cNvCnPr>
                    <wp:spPr bwMode="auto">
                      <a:xfrm>
                        <a:off x="680" y="8334"/>
                        <a:ext cx="0" cy="822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wsp>
                    <wp:cNvPr id="305" name="Page_ 1_B9"/>
                    <wp:cNvCnPr>
                      <a:cxnSpLocks noChangeShapeType="1"/>
                    </wp:cNvCnPr>
                    <wp:spPr bwMode="auto">
                      <a:xfrm>
                        <a:off x="1077" y="8323"/>
                        <a:ext cx="0" cy="8254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wsp>
                    <wp:cNvPr id="306" name="Page_ 1_NB1"/>
                    <wp:cNvSpPr txBox="1">
                      <a:spLocks noChangeArrowheads="1"/>
                    </wp:cNvSpPr>
                    <wp:spPr bwMode="auto">
                      <a:xfrm>
                        <a:off x="397" y="15137"/>
                        <a:ext cx="283" cy="14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Инв. № подл.</w:t>
                          </w:r>
                        </w:p>
                      </wne:txbxContent>
                    </wp:txbx>
                    <wp:bodyPr rot="0" vert="vert270" wrap="square" lIns="12700" tIns="25400" rIns="0" bIns="0" anchor="t" anchorCtr="0" upright="1">
                      <a:noAutofit/>
                    </wp:bodyPr>
                  </wp:wsp>
                  <wp:wsp>
                    <wp:cNvPr id="307" name="Page_ 1_NB2"/>
                    <wp:cNvSpPr txBox="1">
                      <a:spLocks noChangeArrowheads="1"/>
                    </wp:cNvSpPr>
                    <wp:spPr bwMode="auto">
                      <a:xfrm>
                        <a:off x="397" y="13153"/>
                        <a:ext cx="283" cy="198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Подпись и дата</w:t>
                          </w:r>
                        </w:p>
                      </wne:txbxContent>
                    </wp:txbx>
                    <wp:bodyPr rot="0" vert="vert270" wrap="square" lIns="12700" tIns="50800" rIns="0" bIns="0" anchor="t" anchorCtr="0" upright="1">
                      <a:noAutofit/>
                    </wp:bodyPr>
                  </wp:wsp>
                  <wp:wsp>
                    <wp:cNvPr id="308" name="Page_ 1_NB3"/>
                    <wp:cNvSpPr txBox="1">
                      <a:spLocks noChangeArrowheads="1"/>
                    </wp:cNvSpPr>
                    <wp:spPr bwMode="auto">
                      <a:xfrm>
                        <a:off x="397" y="11735"/>
                        <a:ext cx="283" cy="14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Взам. инв. №</w:t>
                          </w:r>
                        </w:p>
                      </wne:txbxContent>
                    </wp:txbx>
                    <wp:bodyPr rot="0" vert="vert270" wrap="square" lIns="12700" tIns="50800" rIns="0" bIns="0" anchor="t" anchorCtr="0" upright="1">
                      <a:noAutofit/>
                    </wp:bodyPr>
                  </wp:wsp>
                  <wp:wsp>
                    <wp:cNvPr id="309" name="Page_ 1_NB4"/>
                    <wp:cNvSpPr txBox="1">
                      <a:spLocks noChangeArrowheads="1"/>
                    </wp:cNvSpPr>
                    <wp:spPr bwMode="auto">
                      <a:xfrm>
                        <a:off x="397" y="10318"/>
                        <a:ext cx="283" cy="14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Инв. № дубл.</w:t>
                          </w:r>
                        </w:p>
                      </wne:txbxContent>
                    </wp:txbx>
                    <wp:bodyPr rot="0" vert="vert270" wrap="square" lIns="12700" tIns="38100" rIns="0" bIns="0" anchor="t" anchorCtr="0" upright="1">
                      <a:noAutofit/>
                    </wp:bodyPr>
                  </wp:wsp>
                  <wp:wsp>
                    <wp:cNvPr id="310" name="Page_ 1_NB5"/>
                    <wp:cNvSpPr txBox="1">
                      <a:spLocks noChangeArrowheads="1"/>
                    </wp:cNvSpPr>
                    <wp:spPr bwMode="auto">
                      <a:xfrm>
                        <a:off x="397" y="8334"/>
                        <a:ext cx="283" cy="198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Подпись и дата</w:t>
                          </w:r>
                        </w:p>
                      </wne:txbxContent>
                    </wp:txbx>
                    <wp:bodyPr rot="0" vert="vert270" wrap="square" lIns="12700" tIns="5080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0D1BB4">
        <w:rPr>
          <w:sz w:val="36"/>
        </w:rPr>
        <w:t>Описание программы</w:t>
      </w:r>
    </w:p>
    <w:p w:rsidR="000D1BB4" w:rsidRDefault="000D1BB4">
      <w:pPr>
        <w:jc w:val="center"/>
        <w:rPr>
          <w:sz w:val="36"/>
        </w:rPr>
      </w:pPr>
    </w:p>
    <w:p w:rsidR="000D1BB4" w:rsidRDefault="000D1BB4">
      <w:pPr>
        <w:pStyle w:val="4"/>
        <w:rPr>
          <w:caps w:val="0"/>
        </w:rPr>
      </w:pPr>
      <w:r>
        <w:rPr>
          <w:caps w:val="0"/>
        </w:rPr>
        <w:t>А.В.00001-01 13 01</w:t>
      </w:r>
    </w:p>
    <w:p w:rsidR="000D1BB4" w:rsidRDefault="000D1BB4">
      <w:pPr>
        <w:jc w:val="center"/>
        <w:rPr>
          <w:sz w:val="28"/>
        </w:rPr>
        <w:sectPr w:rsidR="000D1BB4">
          <w:headerReference w:type="even" r:id="rId7"/>
          <w:headerReference w:type="default" r:id="rId8"/>
          <w:footerReference w:type="first" r:id="rId9"/>
          <w:pgSz w:w="595.30pt" w:h="841.90pt" w:code="9"/>
          <w:pgMar w:top="42.55pt" w:right="28.35pt" w:bottom="42.55pt" w:left="56.70pt" w:header="35.45pt" w:footer="35.45pt" w:gutter="0pt"/>
          <w:cols w:space="35.40pt"/>
          <w:titlePg/>
          <w:docGrid w:linePitch="360"/>
        </w:sectPr>
      </w:pPr>
    </w:p>
    <w:p w:rsidR="000D1BB4" w:rsidRDefault="00E935FE" w:rsidP="00E935FE">
      <w:pPr>
        <w:pStyle w:val="4"/>
        <w:jc w:val="end"/>
        <w:rPr>
          <w:caps w:val="0"/>
        </w:rPr>
      </w:pPr>
      <w:r>
        <w:rPr>
          <w:caps w:val="0"/>
        </w:rPr>
        <w:lastRenderedPageBreak/>
        <w:t>аннотация</w:t>
      </w:r>
    </w:p>
    <w:p w:rsidR="000D1BB4" w:rsidRDefault="000D1BB4" w:rsidP="00E935FE">
      <w:pPr>
        <w:jc w:val="end"/>
        <w:rPr>
          <w:sz w:val="28"/>
        </w:rPr>
      </w:pPr>
      <w:r>
        <w:tab/>
      </w:r>
      <w:r>
        <w:rPr>
          <w:sz w:val="28"/>
        </w:rPr>
        <w:t>В данном программном документе приведено описание программы «</w:t>
      </w:r>
      <w:r>
        <w:rPr>
          <w:sz w:val="28"/>
          <w:lang w:val="en-US"/>
        </w:rPr>
        <w:t>Mem</w:t>
      </w:r>
      <w:r>
        <w:rPr>
          <w:sz w:val="28"/>
        </w:rPr>
        <w:t xml:space="preserve">.ехе», предназначенной для очистки оперативной памяти ПК через заданные интервалы времени. Для функционирования данной программы необходимо предустановленная программа </w:t>
      </w:r>
      <w:r>
        <w:t>FreeMemory версии 1.7.</w:t>
      </w:r>
      <w:r>
        <w:rPr>
          <w:sz w:val="28"/>
        </w:rPr>
        <w:t xml:space="preserve"> Исходным языком программы «</w:t>
      </w:r>
      <w:r>
        <w:rPr>
          <w:sz w:val="28"/>
          <w:lang w:val="en-US"/>
        </w:rPr>
        <w:t>Mem</w:t>
      </w:r>
      <w:r>
        <w:rPr>
          <w:sz w:val="28"/>
        </w:rPr>
        <w:t xml:space="preserve">.ехе» является Visual Basic. Среда разработки, компилятор - Microsoft Visual Basic 6.0 (локализованная, русская версия). </w:t>
      </w:r>
    </w:p>
    <w:p w:rsidR="000D1BB4" w:rsidRDefault="000D1BB4" w:rsidP="00E935FE">
      <w:pPr>
        <w:pStyle w:val="ab"/>
        <w:jc w:val="end"/>
      </w:pPr>
      <w:r>
        <w:tab/>
        <w:t>Основной функцией программы «</w:t>
      </w:r>
      <w:r>
        <w:rPr>
          <w:lang w:val="en-US"/>
        </w:rPr>
        <w:t>Mem</w:t>
      </w:r>
      <w:r>
        <w:t>.</w:t>
      </w:r>
      <w:r>
        <w:rPr>
          <w:lang w:val="en-US"/>
        </w:rPr>
        <w:t>exe</w:t>
      </w:r>
      <w:r>
        <w:t xml:space="preserve">» является вызов из каталога C:\Program Files\FreeMemory\ программы стороннего разработчика FreeMemory.exe с параметрами командной строки «С А» (С – очистка памяти, А - очистить всю память). Вызов программы производится по таймеру, каждый час, в ХХ.15.00 (в 15 минут каждого часа). Дополнительно программа </w:t>
      </w:r>
      <w:r>
        <w:rPr>
          <w:lang w:val="en-US"/>
        </w:rPr>
        <w:t>Mem</w:t>
      </w:r>
      <w:r>
        <w:t>.</w:t>
      </w:r>
      <w:r>
        <w:rPr>
          <w:lang w:val="en-US"/>
        </w:rPr>
        <w:t>exe</w:t>
      </w:r>
      <w:r>
        <w:t xml:space="preserve"> проверяет наличие по указанному пути (C:\Program Files\FreeMemory\) исполняемого модуля программы FreeMemory.exe, в случае его отсутствия, выдается сообщение «Файл FreeMemory.exe не найден, переустановите программу».</w:t>
      </w:r>
    </w:p>
    <w:p w:rsidR="000D1BB4" w:rsidRDefault="000D1BB4" w:rsidP="00E935FE">
      <w:pPr>
        <w:pStyle w:val="ab"/>
        <w:ind w:firstLine="35.45pt"/>
        <w:jc w:val="end"/>
      </w:pPr>
      <w:r>
        <w:t xml:space="preserve">Основная задача вызываемой программы FreeMemory - повысить производительность системы. </w:t>
      </w:r>
    </w:p>
    <w:p w:rsidR="000D1BB4" w:rsidRDefault="000D1BB4" w:rsidP="00E935FE">
      <w:pPr>
        <w:pStyle w:val="ab"/>
        <w:ind w:firstLine="35.45pt"/>
        <w:jc w:val="end"/>
      </w:pPr>
      <w:r>
        <w:t>Программа FreeMemory реализует следующие функции:</w:t>
      </w:r>
    </w:p>
    <w:p w:rsidR="000D1BB4" w:rsidRDefault="000D1BB4" w:rsidP="00E935FE">
      <w:pPr>
        <w:pStyle w:val="5"/>
        <w:numPr>
          <w:ilvl w:val="0"/>
          <w:numId w:val="2"/>
        </w:numPr>
        <w:jc w:val="end"/>
      </w:pPr>
      <w:r>
        <w:t>Очистка и дефрагментация оперативной памяти</w:t>
      </w:r>
    </w:p>
    <w:p w:rsidR="000D1BB4" w:rsidRDefault="000D1BB4" w:rsidP="00E935FE">
      <w:pPr>
        <w:numPr>
          <w:ilvl w:val="0"/>
          <w:numId w:val="2"/>
        </w:numPr>
        <w:jc w:val="end"/>
        <w:rPr>
          <w:sz w:val="28"/>
        </w:rPr>
      </w:pPr>
      <w:r>
        <w:rPr>
          <w:sz w:val="28"/>
        </w:rPr>
        <w:t>Выгрузка ненужных DLL</w:t>
      </w:r>
    </w:p>
    <w:p w:rsidR="000D1BB4" w:rsidRDefault="000D1BB4" w:rsidP="00E935FE">
      <w:pPr>
        <w:numPr>
          <w:ilvl w:val="0"/>
          <w:numId w:val="2"/>
        </w:numPr>
        <w:jc w:val="end"/>
        <w:rPr>
          <w:sz w:val="28"/>
        </w:rPr>
      </w:pPr>
      <w:r>
        <w:rPr>
          <w:sz w:val="28"/>
        </w:rPr>
        <w:t xml:space="preserve">Очистка КЭШа </w:t>
      </w:r>
    </w:p>
    <w:p w:rsidR="000D1BB4" w:rsidRDefault="000D1BB4" w:rsidP="00E935FE">
      <w:pPr>
        <w:ind w:firstLine="35.45pt"/>
        <w:jc w:val="end"/>
        <w:rPr>
          <w:sz w:val="28"/>
        </w:rPr>
      </w:pPr>
      <w:r>
        <w:rPr>
          <w:sz w:val="28"/>
        </w:rPr>
        <w:t xml:space="preserve">Данные функции программы FreeMemory позволяют поддерживать бесперебойную работу ПК длительное время, предотвращать утечки памяти, засорение оперативной памяти неиспользуемыми </w:t>
      </w:r>
      <w:r>
        <w:rPr>
          <w:sz w:val="28"/>
          <w:lang w:val="en-US"/>
        </w:rPr>
        <w:t>DLL</w:t>
      </w:r>
      <w:r>
        <w:rPr>
          <w:sz w:val="28"/>
        </w:rPr>
        <w:t xml:space="preserve"> и программами, а также в итоге  предотвращать зависание ПК.</w:t>
      </w:r>
    </w:p>
    <w:p w:rsidR="000D1BB4" w:rsidRDefault="000D1BB4" w:rsidP="00E935FE">
      <w:pPr>
        <w:jc w:val="end"/>
        <w:rPr>
          <w:sz w:val="28"/>
        </w:rPr>
      </w:pPr>
      <w:r>
        <w:rPr>
          <w:sz w:val="28"/>
        </w:rPr>
        <w:tab/>
        <w:t xml:space="preserve">Оформление программного документа «Описание программы» произведено по требованиям ЕСПД  (ГОСТ 19.101-77 </w:t>
      </w:r>
      <w:r>
        <w:rPr>
          <w:rStyle w:val="aa"/>
          <w:sz w:val="28"/>
        </w:rPr>
        <w:footnoteReference w:customMarkFollows="1" w:id="1"/>
        <w:t>1)</w:t>
      </w:r>
      <w:r>
        <w:rPr>
          <w:sz w:val="28"/>
        </w:rPr>
        <w:t xml:space="preserve">, ГОСТ 19.103-77 </w:t>
      </w:r>
      <w:r>
        <w:rPr>
          <w:rStyle w:val="aa"/>
          <w:sz w:val="28"/>
        </w:rPr>
        <w:footnoteReference w:customMarkFollows="1" w:id="2"/>
        <w:t>2)</w:t>
      </w:r>
      <w:r>
        <w:rPr>
          <w:sz w:val="28"/>
        </w:rPr>
        <w:t xml:space="preserve">, ГОСТ 19.104-78* </w:t>
      </w:r>
      <w:r>
        <w:rPr>
          <w:rStyle w:val="aa"/>
          <w:sz w:val="28"/>
        </w:rPr>
        <w:footnoteReference w:customMarkFollows="1" w:id="3"/>
        <w:t>3)</w:t>
      </w:r>
      <w:r>
        <w:rPr>
          <w:sz w:val="28"/>
        </w:rPr>
        <w:t xml:space="preserve">, ГОСТ 19.105-78* </w:t>
      </w:r>
      <w:r>
        <w:rPr>
          <w:rStyle w:val="aa"/>
          <w:sz w:val="28"/>
        </w:rPr>
        <w:footnoteReference w:customMarkFollows="1" w:id="4"/>
        <w:t>4)</w:t>
      </w:r>
      <w:r>
        <w:rPr>
          <w:sz w:val="28"/>
        </w:rPr>
        <w:t xml:space="preserve">, ГОСТ 19.106-78* </w:t>
      </w:r>
      <w:r>
        <w:rPr>
          <w:rStyle w:val="aa"/>
          <w:sz w:val="28"/>
        </w:rPr>
        <w:footnoteReference w:customMarkFollows="1" w:id="5"/>
        <w:t>5)</w:t>
      </w:r>
      <w:r>
        <w:rPr>
          <w:sz w:val="28"/>
        </w:rPr>
        <w:t xml:space="preserve">, ГОСТ 19.402-78* </w:t>
      </w:r>
      <w:r>
        <w:rPr>
          <w:rStyle w:val="aa"/>
          <w:sz w:val="28"/>
        </w:rPr>
        <w:footnoteReference w:customMarkFollows="1" w:id="6"/>
        <w:t>6)</w:t>
      </w:r>
      <w:r>
        <w:rPr>
          <w:sz w:val="28"/>
        </w:rPr>
        <w:t xml:space="preserve">, ГОСТ 19.604-78* </w:t>
      </w:r>
      <w:r>
        <w:rPr>
          <w:rStyle w:val="aa"/>
          <w:sz w:val="28"/>
        </w:rPr>
        <w:footnoteReference w:customMarkFollows="1" w:id="7"/>
        <w:t>7)</w:t>
      </w:r>
      <w:r>
        <w:rPr>
          <w:sz w:val="28"/>
        </w:rPr>
        <w:t>).</w:t>
      </w:r>
    </w:p>
    <w:p w:rsidR="000D1BB4" w:rsidRDefault="000D1BB4" w:rsidP="00E935FE">
      <w:pPr>
        <w:jc w:val="end"/>
        <w:rPr>
          <w:b/>
          <w:bCs/>
          <w:sz w:val="32"/>
        </w:rPr>
      </w:pPr>
      <w:r>
        <w:rPr>
          <w:sz w:val="28"/>
        </w:rPr>
        <w:br w:type="page"/>
      </w:r>
      <w:r w:rsidR="00E935FE">
        <w:rPr>
          <w:b/>
          <w:bCs/>
          <w:sz w:val="32"/>
        </w:rPr>
        <w:lastRenderedPageBreak/>
        <w:t>содержание</w:t>
      </w:r>
    </w:p>
    <w:p w:rsidR="000D1BB4" w:rsidRDefault="000D1BB4" w:rsidP="00E935FE">
      <w:pPr>
        <w:jc w:val="end"/>
        <w:rPr>
          <w:b/>
          <w:bCs/>
          <w:sz w:val="32"/>
        </w:rPr>
      </w:pPr>
    </w:p>
    <w:p w:rsidR="000D1BB4" w:rsidRDefault="000D1BB4" w:rsidP="00E935FE">
      <w:pPr>
        <w:jc w:val="end"/>
        <w:rPr>
          <w:b/>
          <w:bCs/>
          <w:sz w:val="32"/>
        </w:rPr>
      </w:pPr>
    </w:p>
    <w:p w:rsidR="000D1BB4" w:rsidRDefault="000D1BB4" w:rsidP="00E935FE">
      <w:pPr>
        <w:pStyle w:val="3"/>
        <w:jc w:val="end"/>
        <w:rPr>
          <w:b/>
          <w:bCs/>
        </w:rPr>
      </w:pPr>
      <w:r>
        <w:rPr>
          <w:b/>
          <w:bCs/>
        </w:rPr>
        <w:t>Аннотация</w:t>
      </w:r>
      <w:r>
        <w:rPr>
          <w:b/>
          <w:bCs/>
        </w:rPr>
        <w:tab/>
        <w:t>2</w:t>
      </w: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</w:p>
    <w:p w:rsidR="000D1BB4" w:rsidRDefault="000D1BB4" w:rsidP="00E935FE">
      <w:pPr>
        <w:pStyle w:val="6"/>
        <w:jc w:val="end"/>
      </w:pPr>
      <w:r>
        <w:t>Содержание</w:t>
      </w:r>
      <w:r>
        <w:tab/>
        <w:t>3</w:t>
      </w: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  <w:r>
        <w:rPr>
          <w:b/>
          <w:bCs/>
          <w:sz w:val="28"/>
        </w:rPr>
        <w:t>1. Общие сведения</w:t>
      </w:r>
      <w:r>
        <w:rPr>
          <w:b/>
          <w:bCs/>
          <w:sz w:val="28"/>
        </w:rPr>
        <w:tab/>
        <w:t>4</w:t>
      </w: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  <w:r>
        <w:rPr>
          <w:b/>
          <w:bCs/>
          <w:sz w:val="28"/>
        </w:rPr>
        <w:t xml:space="preserve">    1.1. Обозначение и наименование программы</w:t>
      </w:r>
      <w:r>
        <w:rPr>
          <w:b/>
          <w:bCs/>
          <w:sz w:val="28"/>
        </w:rPr>
        <w:tab/>
        <w:t>4</w:t>
      </w:r>
    </w:p>
    <w:p w:rsidR="000D1BB4" w:rsidRDefault="000D1BB4" w:rsidP="00E935FE">
      <w:pPr>
        <w:pStyle w:val="ac"/>
        <w:tabs>
          <w:tab w:val="start" w:leader="dot" w:pos="496.15pt"/>
        </w:tabs>
        <w:jc w:val="end"/>
      </w:pPr>
      <w:r>
        <w:t xml:space="preserve">    1.2. Программное обеспечение, необходимое для функционирования программы</w:t>
      </w:r>
      <w:r>
        <w:tab/>
        <w:t>4</w:t>
      </w: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  <w:r>
        <w:rPr>
          <w:b/>
          <w:bCs/>
          <w:sz w:val="28"/>
        </w:rPr>
        <w:t xml:space="preserve">    1.3. Языки программирования, на которых написана программа</w:t>
      </w:r>
      <w:r>
        <w:rPr>
          <w:b/>
          <w:bCs/>
          <w:sz w:val="28"/>
        </w:rPr>
        <w:tab/>
        <w:t>5</w:t>
      </w: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  <w:r>
        <w:rPr>
          <w:b/>
          <w:bCs/>
          <w:sz w:val="28"/>
        </w:rPr>
        <w:t>2. Функциональное назначение</w:t>
      </w:r>
      <w:r>
        <w:rPr>
          <w:b/>
          <w:bCs/>
          <w:sz w:val="28"/>
        </w:rPr>
        <w:tab/>
        <w:t>5</w:t>
      </w: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  <w:r>
        <w:rPr>
          <w:b/>
          <w:bCs/>
          <w:sz w:val="28"/>
        </w:rPr>
        <w:t xml:space="preserve">    2.1. Классы решаемых задач</w:t>
      </w:r>
      <w:r>
        <w:rPr>
          <w:b/>
          <w:bCs/>
          <w:sz w:val="28"/>
        </w:rPr>
        <w:tab/>
        <w:t>5</w:t>
      </w: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  <w:r>
        <w:rPr>
          <w:b/>
          <w:bCs/>
          <w:sz w:val="28"/>
        </w:rPr>
        <w:t xml:space="preserve">    2.2. Назначение программы</w:t>
      </w:r>
      <w:r>
        <w:rPr>
          <w:b/>
          <w:bCs/>
          <w:sz w:val="28"/>
        </w:rPr>
        <w:tab/>
        <w:t>6</w:t>
      </w: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  <w:r>
        <w:rPr>
          <w:b/>
          <w:bCs/>
          <w:sz w:val="28"/>
        </w:rPr>
        <w:t xml:space="preserve">    2.3. Сведения о функциональных ограничениях на применение</w:t>
      </w:r>
      <w:r>
        <w:rPr>
          <w:b/>
          <w:bCs/>
          <w:sz w:val="28"/>
        </w:rPr>
        <w:tab/>
        <w:t>6</w:t>
      </w: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  <w:r>
        <w:rPr>
          <w:b/>
          <w:bCs/>
          <w:sz w:val="28"/>
        </w:rPr>
        <w:t>3. Описание логической структуры</w:t>
      </w:r>
      <w:r>
        <w:rPr>
          <w:b/>
          <w:bCs/>
          <w:sz w:val="28"/>
        </w:rPr>
        <w:tab/>
        <w:t>7</w:t>
      </w: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  <w:r>
        <w:rPr>
          <w:b/>
          <w:bCs/>
          <w:sz w:val="28"/>
        </w:rPr>
        <w:t xml:space="preserve">    3.1. Алгоритм программы</w:t>
      </w:r>
      <w:r>
        <w:rPr>
          <w:b/>
          <w:bCs/>
          <w:sz w:val="28"/>
        </w:rPr>
        <w:tab/>
        <w:t>7</w:t>
      </w: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  <w:r>
        <w:rPr>
          <w:b/>
          <w:bCs/>
          <w:sz w:val="28"/>
        </w:rPr>
        <w:t xml:space="preserve">    3.2. Используемые методы</w:t>
      </w:r>
      <w:r>
        <w:rPr>
          <w:b/>
          <w:bCs/>
          <w:sz w:val="28"/>
        </w:rPr>
        <w:tab/>
        <w:t>10</w:t>
      </w:r>
    </w:p>
    <w:p w:rsidR="000D1BB4" w:rsidRDefault="000D1BB4" w:rsidP="00E935FE">
      <w:pPr>
        <w:pStyle w:val="ac"/>
        <w:tabs>
          <w:tab w:val="start" w:leader="dot" w:pos="496.15pt"/>
        </w:tabs>
        <w:jc w:val="end"/>
      </w:pPr>
      <w:r>
        <w:t xml:space="preserve">    3.3. Структура программы с описанием функций составных частей и связи между ними</w:t>
      </w:r>
      <w:r>
        <w:tab/>
        <w:t>10</w:t>
      </w: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  <w:r>
        <w:rPr>
          <w:b/>
          <w:bCs/>
          <w:sz w:val="28"/>
        </w:rPr>
        <w:t xml:space="preserve">    3.4. Связи программы с другими программами</w:t>
      </w:r>
      <w:r>
        <w:rPr>
          <w:b/>
          <w:bCs/>
          <w:sz w:val="28"/>
        </w:rPr>
        <w:tab/>
        <w:t>10</w:t>
      </w: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  <w:r>
        <w:rPr>
          <w:b/>
          <w:bCs/>
          <w:sz w:val="28"/>
        </w:rPr>
        <w:t>4. Используемые технические средства10</w:t>
      </w: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  <w:r>
        <w:rPr>
          <w:b/>
          <w:bCs/>
          <w:sz w:val="28"/>
        </w:rPr>
        <w:t>5. Вызов и загрузка11</w:t>
      </w: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  <w:r>
        <w:rPr>
          <w:b/>
          <w:bCs/>
          <w:sz w:val="28"/>
        </w:rPr>
        <w:t>6. Входные данные11</w:t>
      </w: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</w:p>
    <w:p w:rsidR="000D1BB4" w:rsidRDefault="000D1BB4" w:rsidP="00E935FE">
      <w:pPr>
        <w:tabs>
          <w:tab w:val="start" w:leader="dot" w:pos="496.15pt"/>
        </w:tabs>
        <w:jc w:val="end"/>
        <w:rPr>
          <w:b/>
          <w:bCs/>
          <w:sz w:val="28"/>
        </w:rPr>
      </w:pPr>
      <w:r>
        <w:rPr>
          <w:b/>
          <w:bCs/>
          <w:sz w:val="28"/>
        </w:rPr>
        <w:t>7. Выходные данные11</w:t>
      </w:r>
    </w:p>
    <w:p w:rsidR="000D1BB4" w:rsidRDefault="000D1BB4" w:rsidP="00E935FE">
      <w:pPr>
        <w:jc w:val="end"/>
        <w:rPr>
          <w:b/>
          <w:bCs/>
          <w:sz w:val="28"/>
        </w:rPr>
      </w:pPr>
    </w:p>
    <w:p w:rsidR="000D1BB4" w:rsidRDefault="000D1BB4" w:rsidP="00E935FE">
      <w:pPr>
        <w:pStyle w:val="3"/>
        <w:tabs>
          <w:tab w:val="start" w:leader="dot" w:pos="496.15pt"/>
        </w:tabs>
        <w:jc w:val="end"/>
      </w:pPr>
      <w:r>
        <w:rPr>
          <w:b/>
          <w:bCs/>
        </w:rPr>
        <w:t>Лист регистрации изменений12</w:t>
      </w:r>
    </w:p>
    <w:p w:rsidR="000D1BB4" w:rsidRDefault="000D1BB4" w:rsidP="00E935FE">
      <w:pPr>
        <w:ind w:firstLine="35.45pt"/>
        <w:jc w:val="end"/>
        <w:rPr>
          <w:b/>
          <w:bCs/>
          <w:sz w:val="32"/>
        </w:rPr>
      </w:pPr>
      <w:r>
        <w:rPr>
          <w:sz w:val="28"/>
        </w:rPr>
        <w:br w:type="page"/>
      </w:r>
      <w:r>
        <w:rPr>
          <w:b/>
          <w:bCs/>
          <w:sz w:val="32"/>
        </w:rPr>
        <w:lastRenderedPageBreak/>
        <w:t>1. ОБЩИЕ СВЕДЕНИЯ</w:t>
      </w:r>
    </w:p>
    <w:p w:rsidR="000D1BB4" w:rsidRDefault="000D1BB4" w:rsidP="00E935FE">
      <w:pPr>
        <w:ind w:firstLine="35.45pt"/>
        <w:jc w:val="end"/>
        <w:rPr>
          <w:b/>
          <w:bCs/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  <w:r>
        <w:rPr>
          <w:sz w:val="32"/>
        </w:rPr>
        <w:t>1.1. Обозначение и наименование программы</w:t>
      </w: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28"/>
        </w:rPr>
      </w:pPr>
      <w:r>
        <w:rPr>
          <w:sz w:val="28"/>
        </w:rPr>
        <w:t>Программа очистки оперативной памяти «</w:t>
      </w:r>
      <w:r>
        <w:rPr>
          <w:sz w:val="28"/>
          <w:lang w:val="en-US"/>
        </w:rPr>
        <w:t>Mem</w:t>
      </w:r>
      <w:r>
        <w:rPr>
          <w:sz w:val="28"/>
        </w:rPr>
        <w:t>» имеет следующие атрибуты:</w:t>
      </w:r>
    </w:p>
    <w:p w:rsidR="000D1BB4" w:rsidRDefault="000D1BB4" w:rsidP="00E935FE">
      <w:pPr>
        <w:numPr>
          <w:ilvl w:val="0"/>
          <w:numId w:val="6"/>
        </w:numPr>
        <w:ind w:start="0pt" w:firstLine="35.45pt"/>
        <w:jc w:val="end"/>
        <w:rPr>
          <w:sz w:val="28"/>
        </w:rPr>
      </w:pPr>
      <w:r>
        <w:rPr>
          <w:sz w:val="28"/>
        </w:rPr>
        <w:t>Наименование исполняемого файла</w:t>
      </w:r>
      <w:r>
        <w:rPr>
          <w:sz w:val="28"/>
        </w:rPr>
        <w:tab/>
        <w:t xml:space="preserve">- </w:t>
      </w:r>
      <w:r>
        <w:rPr>
          <w:sz w:val="28"/>
          <w:lang w:val="en-US"/>
        </w:rPr>
        <w:t>Mem</w:t>
      </w:r>
      <w:r>
        <w:rPr>
          <w:sz w:val="28"/>
        </w:rPr>
        <w:t>.</w:t>
      </w:r>
      <w:r>
        <w:rPr>
          <w:sz w:val="28"/>
          <w:lang w:val="en-US"/>
        </w:rPr>
        <w:t>exe</w:t>
      </w:r>
    </w:p>
    <w:p w:rsidR="000D1BB4" w:rsidRDefault="000D1BB4" w:rsidP="00E935FE">
      <w:pPr>
        <w:numPr>
          <w:ilvl w:val="0"/>
          <w:numId w:val="6"/>
        </w:numPr>
        <w:ind w:start="0pt" w:firstLine="35.45pt"/>
        <w:jc w:val="end"/>
        <w:rPr>
          <w:sz w:val="28"/>
        </w:rPr>
      </w:pPr>
      <w:r>
        <w:rPr>
          <w:sz w:val="28"/>
        </w:rPr>
        <w:t>Размер исполняемого файла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- 20 480 байт</w:t>
      </w:r>
    </w:p>
    <w:p w:rsidR="000D1BB4" w:rsidRDefault="000D1BB4" w:rsidP="00E935FE">
      <w:pPr>
        <w:numPr>
          <w:ilvl w:val="0"/>
          <w:numId w:val="6"/>
        </w:numPr>
        <w:ind w:start="0pt" w:firstLine="35.45pt"/>
        <w:jc w:val="end"/>
        <w:rPr>
          <w:sz w:val="28"/>
        </w:rPr>
      </w:pPr>
      <w:r>
        <w:rPr>
          <w:sz w:val="28"/>
        </w:rPr>
        <w:t>«Иконка» исполняемого файла</w:t>
      </w:r>
      <w:r>
        <w:rPr>
          <w:sz w:val="28"/>
        </w:rPr>
        <w:tab/>
      </w:r>
      <w:r>
        <w:rPr>
          <w:sz w:val="28"/>
        </w:rPr>
        <w:tab/>
        <w:t xml:space="preserve">- </w:t>
      </w:r>
      <w:r w:rsidR="001B4D54">
        <w:rPr>
          <w:noProof/>
          <w:sz w:val="28"/>
        </w:rPr>
        <w:drawing>
          <wp:inline distT="0" distB="0" distL="0" distR="0">
            <wp:extent cx="304800" cy="304800"/>
            <wp:effectExtent l="0" t="0" r="0" b="0"/>
            <wp:docPr id="1" name="Рисунок 1" descr="Ico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 descr="Ic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BB4" w:rsidRDefault="000D1BB4" w:rsidP="00E935FE">
      <w:pPr>
        <w:numPr>
          <w:ilvl w:val="0"/>
          <w:numId w:val="6"/>
        </w:numPr>
        <w:ind w:start="0pt" w:firstLine="35.45pt"/>
        <w:jc w:val="end"/>
        <w:rPr>
          <w:sz w:val="28"/>
        </w:rPr>
      </w:pPr>
      <w:r>
        <w:rPr>
          <w:sz w:val="28"/>
        </w:rPr>
        <w:t>Версия файла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- 1.2.0.3</w:t>
      </w:r>
    </w:p>
    <w:p w:rsidR="000D1BB4" w:rsidRDefault="000D1BB4" w:rsidP="00E935FE">
      <w:pPr>
        <w:numPr>
          <w:ilvl w:val="0"/>
          <w:numId w:val="6"/>
        </w:numPr>
        <w:ind w:start="0pt" w:firstLine="35.45pt"/>
        <w:jc w:val="end"/>
        <w:rPr>
          <w:sz w:val="28"/>
        </w:rPr>
      </w:pPr>
      <w:r>
        <w:rPr>
          <w:sz w:val="28"/>
        </w:rPr>
        <w:t>Версия продукта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- 1.02.0003</w:t>
      </w:r>
    </w:p>
    <w:p w:rsidR="000D1BB4" w:rsidRDefault="000D1BB4" w:rsidP="00E935FE">
      <w:pPr>
        <w:numPr>
          <w:ilvl w:val="0"/>
          <w:numId w:val="6"/>
        </w:numPr>
        <w:ind w:start="0pt" w:firstLine="35.45pt"/>
        <w:jc w:val="end"/>
        <w:rPr>
          <w:sz w:val="28"/>
        </w:rPr>
      </w:pPr>
      <w:r>
        <w:rPr>
          <w:sz w:val="28"/>
        </w:rPr>
        <w:t>Внутреннее имя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- Mem</w:t>
      </w:r>
    </w:p>
    <w:p w:rsidR="000D1BB4" w:rsidRDefault="000D1BB4" w:rsidP="00E935FE">
      <w:pPr>
        <w:numPr>
          <w:ilvl w:val="0"/>
          <w:numId w:val="6"/>
        </w:numPr>
        <w:ind w:start="0pt" w:firstLine="35.45pt"/>
        <w:jc w:val="end"/>
        <w:rPr>
          <w:sz w:val="28"/>
        </w:rPr>
      </w:pPr>
      <w:r>
        <w:rPr>
          <w:sz w:val="28"/>
        </w:rPr>
        <w:t>Исходное имя файла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- Mem.exe</w:t>
      </w:r>
    </w:p>
    <w:p w:rsidR="000D1BB4" w:rsidRDefault="000D1BB4" w:rsidP="00E935FE">
      <w:pPr>
        <w:numPr>
          <w:ilvl w:val="0"/>
          <w:numId w:val="6"/>
        </w:numPr>
        <w:ind w:start="0pt" w:firstLine="35.45pt"/>
        <w:jc w:val="end"/>
        <w:rPr>
          <w:sz w:val="28"/>
        </w:rPr>
      </w:pPr>
      <w:r>
        <w:rPr>
          <w:sz w:val="28"/>
        </w:rPr>
        <w:t>Название продукта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- Mem</w:t>
      </w:r>
    </w:p>
    <w:p w:rsidR="000D1BB4" w:rsidRDefault="000D1BB4" w:rsidP="00E935FE">
      <w:pPr>
        <w:numPr>
          <w:ilvl w:val="0"/>
          <w:numId w:val="6"/>
        </w:numPr>
        <w:ind w:start="0pt" w:firstLine="35.45pt"/>
        <w:jc w:val="end"/>
        <w:rPr>
          <w:sz w:val="28"/>
        </w:rPr>
      </w:pPr>
      <w:r>
        <w:rPr>
          <w:sz w:val="28"/>
        </w:rPr>
        <w:t>Описание версии файла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- 1.02.0003</w:t>
      </w:r>
    </w:p>
    <w:p w:rsidR="000D1BB4" w:rsidRDefault="000D1BB4" w:rsidP="00E935FE">
      <w:pPr>
        <w:numPr>
          <w:ilvl w:val="0"/>
          <w:numId w:val="6"/>
        </w:numPr>
        <w:ind w:start="0pt" w:firstLine="35.45pt"/>
        <w:jc w:val="end"/>
        <w:rPr>
          <w:sz w:val="28"/>
        </w:rPr>
      </w:pPr>
      <w:r>
        <w:rPr>
          <w:sz w:val="28"/>
        </w:rPr>
        <w:t>Производитель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- ХХХ</w:t>
      </w:r>
    </w:p>
    <w:p w:rsidR="000D1BB4" w:rsidRDefault="000D1BB4" w:rsidP="00E935FE">
      <w:pPr>
        <w:numPr>
          <w:ilvl w:val="0"/>
          <w:numId w:val="6"/>
        </w:numPr>
        <w:ind w:start="0pt" w:firstLine="35.45pt"/>
        <w:jc w:val="end"/>
        <w:rPr>
          <w:sz w:val="28"/>
        </w:rPr>
      </w:pPr>
      <w:r>
        <w:rPr>
          <w:sz w:val="28"/>
        </w:rPr>
        <w:t>Язык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- </w:t>
      </w:r>
      <w:r>
        <w:rPr>
          <w:sz w:val="28"/>
          <w:lang w:val="en-US"/>
        </w:rPr>
        <w:t>English</w:t>
      </w:r>
      <w:r>
        <w:rPr>
          <w:sz w:val="28"/>
        </w:rPr>
        <w:t xml:space="preserve"> (</w:t>
      </w:r>
      <w:r>
        <w:rPr>
          <w:sz w:val="28"/>
          <w:lang w:val="en-US"/>
        </w:rPr>
        <w:t>United</w:t>
      </w:r>
      <w:r>
        <w:rPr>
          <w:sz w:val="28"/>
        </w:rPr>
        <w:t xml:space="preserve"> </w:t>
      </w:r>
      <w:r>
        <w:rPr>
          <w:sz w:val="28"/>
          <w:lang w:val="en-US"/>
        </w:rPr>
        <w:t>States</w:t>
      </w:r>
      <w:r>
        <w:rPr>
          <w:sz w:val="28"/>
        </w:rPr>
        <w:t>)</w:t>
      </w: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  <w:r>
        <w:rPr>
          <w:sz w:val="32"/>
        </w:rPr>
        <w:t>1.2. Программное обеспечение, необходимое для функционирования программы</w:t>
      </w: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28"/>
        </w:rPr>
      </w:pPr>
      <w:r>
        <w:rPr>
          <w:sz w:val="28"/>
        </w:rPr>
        <w:tab/>
        <w:t xml:space="preserve">Системные программные средства, используемые программой </w:t>
      </w:r>
      <w:r>
        <w:rPr>
          <w:sz w:val="28"/>
          <w:lang w:val="en-US"/>
        </w:rPr>
        <w:t>Mem</w:t>
      </w:r>
      <w:r>
        <w:rPr>
          <w:sz w:val="28"/>
        </w:rPr>
        <w:t>.</w:t>
      </w:r>
      <w:r>
        <w:rPr>
          <w:sz w:val="28"/>
          <w:lang w:val="en-US"/>
        </w:rPr>
        <w:t>exe</w:t>
      </w:r>
      <w:r>
        <w:rPr>
          <w:sz w:val="28"/>
        </w:rPr>
        <w:t xml:space="preserve">, должны быть представлены локализованной версией операционной системы </w:t>
      </w:r>
      <w:r>
        <w:rPr>
          <w:sz w:val="28"/>
          <w:lang w:val="en-US"/>
        </w:rPr>
        <w:t>Windows</w:t>
      </w:r>
      <w:r>
        <w:rPr>
          <w:sz w:val="28"/>
        </w:rPr>
        <w:t xml:space="preserve"> 98 или </w:t>
      </w:r>
      <w:r>
        <w:rPr>
          <w:sz w:val="28"/>
          <w:lang w:val="en-US"/>
        </w:rPr>
        <w:t>Windows</w:t>
      </w:r>
      <w:r>
        <w:rPr>
          <w:sz w:val="28"/>
        </w:rPr>
        <w:t xml:space="preserve"> </w:t>
      </w:r>
      <w:r>
        <w:rPr>
          <w:sz w:val="28"/>
          <w:lang w:val="en-US"/>
        </w:rPr>
        <w:t>Me</w:t>
      </w:r>
      <w:r>
        <w:rPr>
          <w:sz w:val="28"/>
        </w:rPr>
        <w:t xml:space="preserve">. </w:t>
      </w:r>
    </w:p>
    <w:p w:rsidR="000D1BB4" w:rsidRDefault="000D1BB4" w:rsidP="00E935FE">
      <w:pPr>
        <w:ind w:firstLine="35.45pt"/>
        <w:jc w:val="end"/>
        <w:rPr>
          <w:sz w:val="28"/>
        </w:rPr>
      </w:pPr>
      <w:r>
        <w:rPr>
          <w:sz w:val="28"/>
        </w:rPr>
        <w:t xml:space="preserve">Также для функционирования программы </w:t>
      </w:r>
      <w:r>
        <w:rPr>
          <w:sz w:val="28"/>
          <w:lang w:val="en-US"/>
        </w:rPr>
        <w:t>Mem</w:t>
      </w:r>
      <w:r>
        <w:rPr>
          <w:sz w:val="28"/>
        </w:rPr>
        <w:t>.</w:t>
      </w:r>
      <w:r>
        <w:rPr>
          <w:sz w:val="28"/>
          <w:lang w:val="en-US"/>
        </w:rPr>
        <w:t>exe</w:t>
      </w:r>
      <w:r>
        <w:rPr>
          <w:sz w:val="28"/>
        </w:rPr>
        <w:t xml:space="preserve"> на ПК необходимо предустановленное программное обеспечение стороннего разработчика, программа FreeMemory (версии 1.7). Программа FreeMemory должна быть установлена в каталог C:\Program Files\FreeMemory\. Для установки данной программы достаточно скопировать перечисленные ниже файлы в указанную папку на компьютере пользователя. Каких-либо настроек после копирования программы FreeMemory не требуется.</w:t>
      </w:r>
    </w:p>
    <w:p w:rsidR="000D1BB4" w:rsidRDefault="000D1BB4" w:rsidP="00E935FE">
      <w:pPr>
        <w:ind w:firstLine="35.45pt"/>
        <w:jc w:val="end"/>
        <w:rPr>
          <w:sz w:val="28"/>
        </w:rPr>
      </w:pPr>
      <w:r>
        <w:rPr>
          <w:sz w:val="28"/>
        </w:rPr>
        <w:tab/>
        <w:t>Список файлов программы FreeMemory:</w:t>
      </w:r>
    </w:p>
    <w:p w:rsidR="000D1BB4" w:rsidRDefault="000D1BB4" w:rsidP="00E935FE">
      <w:pPr>
        <w:numPr>
          <w:ilvl w:val="0"/>
          <w:numId w:val="5"/>
        </w:numPr>
        <w:ind w:start="0pt" w:firstLine="35.45pt"/>
        <w:jc w:val="end"/>
        <w:rPr>
          <w:sz w:val="28"/>
          <w:lang w:val="en-US"/>
        </w:rPr>
      </w:pPr>
      <w:r>
        <w:rPr>
          <w:sz w:val="28"/>
          <w:lang w:val="en-US"/>
        </w:rPr>
        <w:t xml:space="preserve">FreeMemory.exe </w:t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  <w:t xml:space="preserve">36 352 </w:t>
      </w:r>
      <w:r>
        <w:rPr>
          <w:sz w:val="28"/>
        </w:rPr>
        <w:t>байт</w:t>
      </w:r>
    </w:p>
    <w:p w:rsidR="000D1BB4" w:rsidRDefault="000D1BB4" w:rsidP="00E935FE">
      <w:pPr>
        <w:numPr>
          <w:ilvl w:val="0"/>
          <w:numId w:val="5"/>
        </w:numPr>
        <w:ind w:start="0pt" w:firstLine="35.45pt"/>
        <w:jc w:val="end"/>
        <w:rPr>
          <w:sz w:val="28"/>
          <w:lang w:val="en-US"/>
        </w:rPr>
      </w:pPr>
      <w:r>
        <w:rPr>
          <w:sz w:val="28"/>
          <w:lang w:val="en-US"/>
        </w:rPr>
        <w:t>FreeMemory.hlp</w:t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  <w:t xml:space="preserve">46 965 </w:t>
      </w:r>
      <w:r>
        <w:rPr>
          <w:sz w:val="28"/>
        </w:rPr>
        <w:t>байт</w:t>
      </w:r>
    </w:p>
    <w:p w:rsidR="000D1BB4" w:rsidRDefault="000D1BB4" w:rsidP="00E935FE">
      <w:pPr>
        <w:numPr>
          <w:ilvl w:val="0"/>
          <w:numId w:val="5"/>
        </w:numPr>
        <w:ind w:start="0pt" w:firstLine="35.45pt"/>
        <w:jc w:val="end"/>
        <w:rPr>
          <w:sz w:val="28"/>
          <w:lang w:val="en-US"/>
        </w:rPr>
      </w:pPr>
      <w:r>
        <w:rPr>
          <w:sz w:val="28"/>
          <w:lang w:val="en-US"/>
        </w:rPr>
        <w:t>FreeMemory.cnt</w:t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  <w:t xml:space="preserve">     813 </w:t>
      </w:r>
      <w:r>
        <w:rPr>
          <w:sz w:val="28"/>
        </w:rPr>
        <w:t>байт</w:t>
      </w:r>
    </w:p>
    <w:p w:rsidR="000D1BB4" w:rsidRDefault="000D1BB4" w:rsidP="00E935FE">
      <w:pPr>
        <w:numPr>
          <w:ilvl w:val="0"/>
          <w:numId w:val="5"/>
        </w:numPr>
        <w:ind w:start="0pt" w:firstLine="35.45pt"/>
        <w:jc w:val="end"/>
        <w:rPr>
          <w:sz w:val="28"/>
          <w:lang w:val="en-US"/>
        </w:rPr>
      </w:pPr>
      <w:r>
        <w:rPr>
          <w:sz w:val="28"/>
          <w:lang w:val="en-US"/>
        </w:rPr>
        <w:t>File_id.diz</w:t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  <w:t xml:space="preserve">     629 </w:t>
      </w:r>
      <w:r>
        <w:rPr>
          <w:sz w:val="28"/>
        </w:rPr>
        <w:t>байт</w:t>
      </w:r>
    </w:p>
    <w:p w:rsidR="000D1BB4" w:rsidRDefault="000D1BB4" w:rsidP="00E935FE">
      <w:pPr>
        <w:numPr>
          <w:ilvl w:val="0"/>
          <w:numId w:val="5"/>
        </w:numPr>
        <w:ind w:start="0pt" w:firstLine="35.45pt"/>
        <w:jc w:val="end"/>
        <w:rPr>
          <w:sz w:val="32"/>
          <w:lang w:val="en-US"/>
        </w:rPr>
      </w:pPr>
      <w:r>
        <w:rPr>
          <w:sz w:val="28"/>
        </w:rPr>
        <w:t>Каталог</w:t>
      </w:r>
      <w:r>
        <w:rPr>
          <w:sz w:val="28"/>
          <w:lang w:val="en-US"/>
        </w:rPr>
        <w:t xml:space="preserve">  \Plugin\ Setup\ Setup.dll</w:t>
      </w:r>
      <w:r>
        <w:rPr>
          <w:sz w:val="28"/>
          <w:lang w:val="en-US"/>
        </w:rPr>
        <w:tab/>
        <w:t xml:space="preserve">12 800 </w:t>
      </w:r>
      <w:r>
        <w:rPr>
          <w:sz w:val="28"/>
        </w:rPr>
        <w:t>байт</w:t>
      </w:r>
    </w:p>
    <w:p w:rsidR="000D1BB4" w:rsidRDefault="000D1BB4" w:rsidP="00E935FE">
      <w:pPr>
        <w:ind w:firstLine="35.45pt"/>
        <w:jc w:val="end"/>
        <w:rPr>
          <w:sz w:val="32"/>
        </w:rPr>
      </w:pPr>
      <w:r>
        <w:rPr>
          <w:sz w:val="32"/>
        </w:rPr>
        <w:t>1.3. Языки программирования, на которых написана программа</w:t>
      </w: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28"/>
        </w:rPr>
      </w:pPr>
      <w:r>
        <w:rPr>
          <w:sz w:val="28"/>
        </w:rPr>
        <w:lastRenderedPageBreak/>
        <w:tab/>
        <w:t>Исходным языком программирования для «</w:t>
      </w:r>
      <w:r>
        <w:rPr>
          <w:sz w:val="28"/>
          <w:lang w:val="en-US"/>
        </w:rPr>
        <w:t>Mem</w:t>
      </w:r>
      <w:r>
        <w:rPr>
          <w:sz w:val="28"/>
        </w:rPr>
        <w:t>.ехе» является Visual Basic. Среда разработки, компилятор - Microsoft Visual Basic 6.0 (локализованная, русская версия).</w:t>
      </w: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b/>
          <w:bCs/>
          <w:sz w:val="32"/>
        </w:rPr>
      </w:pPr>
      <w:r>
        <w:rPr>
          <w:b/>
          <w:bCs/>
          <w:sz w:val="32"/>
        </w:rPr>
        <w:t>2. ФУНКЦИОНАЛЬНОЕ НАЗНАЧЕНИЕ</w:t>
      </w: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  <w:r>
        <w:rPr>
          <w:sz w:val="32"/>
        </w:rPr>
        <w:t>2.1. Классы решаемых задач</w:t>
      </w: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pStyle w:val="3"/>
        <w:tabs>
          <w:tab w:val="clear" w:pos="496.15pt"/>
        </w:tabs>
        <w:ind w:firstLine="35.45pt"/>
        <w:jc w:val="end"/>
      </w:pPr>
      <w:r>
        <w:tab/>
        <w:t xml:space="preserve">После многократного открытия и закрытия программ, записи в базы данных, считываний из них, а также в процессе работы </w:t>
      </w:r>
      <w:r>
        <w:rPr>
          <w:lang w:val="en-US"/>
        </w:rPr>
        <w:t>SCADa</w:t>
      </w:r>
      <w:r>
        <w:t xml:space="preserve">-системы и ОС оперативная память значительно фрагментируется. В итоге команды будут обрабатываться на порядок медленнее. У процессора в кэш (L1 и L2) записывается определенная часть оперативной памяти еще до того, как будет произведено обращение к этой области памяти. Когда же настает черед «прокэшированных» команд или данных, то они читаются процессором из КЭШа, что во много раз быстрее, чем обращение к оперативной памяти. Если запущенная программа и ее данные оказались фрагментированными в памяти, происходит ситуация, когда в кэш попадают совсем не те данные, которые нужны, и процессору ничего не остается, как отыскивать нужное в оперативной памяти. Подобное снижение hit rate КЭШа (число попаданий) способно снизить производительность, независимо от объема оперативной памяти. </w:t>
      </w:r>
    </w:p>
    <w:p w:rsidR="000D1BB4" w:rsidRDefault="000D1BB4" w:rsidP="00E935FE">
      <w:pPr>
        <w:ind w:firstLine="35.45pt"/>
        <w:jc w:val="end"/>
        <w:rPr>
          <w:sz w:val="28"/>
        </w:rPr>
      </w:pPr>
      <w:r>
        <w:tab/>
        <w:t>М</w:t>
      </w:r>
      <w:r>
        <w:rPr>
          <w:sz w:val="28"/>
        </w:rPr>
        <w:t>ногие программы, в том числе и сама ОС, загружают в память множество библиотек (</w:t>
      </w:r>
      <w:r>
        <w:rPr>
          <w:sz w:val="28"/>
          <w:lang w:val="en-US"/>
        </w:rPr>
        <w:t>DLL</w:t>
      </w:r>
      <w:r>
        <w:rPr>
          <w:sz w:val="28"/>
        </w:rPr>
        <w:t xml:space="preserve">) и не факт, что эти библиотеки будут обязательно использоваться. Поэтому необходимо подобные </w:t>
      </w:r>
      <w:r>
        <w:rPr>
          <w:sz w:val="28"/>
          <w:lang w:val="en-US"/>
        </w:rPr>
        <w:t>DLL</w:t>
      </w:r>
      <w:r>
        <w:rPr>
          <w:sz w:val="28"/>
        </w:rPr>
        <w:t xml:space="preserve"> выгружать в своп-файл. Если они вдруг понадобятся, то незамедлительно будут загружены ОС назад.</w:t>
      </w:r>
    </w:p>
    <w:p w:rsidR="000D1BB4" w:rsidRDefault="000D1BB4" w:rsidP="00E935FE">
      <w:pPr>
        <w:ind w:firstLine="35.45pt"/>
        <w:jc w:val="end"/>
        <w:rPr>
          <w:sz w:val="28"/>
        </w:rPr>
      </w:pPr>
      <w:r>
        <w:rPr>
          <w:sz w:val="28"/>
        </w:rPr>
        <w:tab/>
        <w:t>Действия по оптимизации и дефрагментации оперативной памяти производят программы сторонних разработчиков, такие как «FreeMemory» и «</w:t>
      </w:r>
      <w:r>
        <w:rPr>
          <w:sz w:val="28"/>
          <w:lang w:val="en-US"/>
        </w:rPr>
        <w:t>CoolMEM</w:t>
      </w:r>
      <w:r>
        <w:rPr>
          <w:sz w:val="28"/>
        </w:rPr>
        <w:t>». В ходе их тестирования было установлено, что данные программы, в режиме постоянного мониторинга ОЗУ и очистке памяти при превышении заданных пределов, значительно загружают операционную систему и в некоторых случаях, приводят к зависанию ПК. В ходе изысканий было установлено, что при использовании программы «FreeMemory» (версии 1.7), при запуске её командной строкой с параметрами «С А» (С – очистка памяти, А - очистить всю память), после выполнения всех процедур по очистке и дефрагментации ОЗУ, данная программа полностью выгружается из памяти компьютера. При этом зависаний ПК не происходит и не используются лишние ресурсы компьютера. Используя эти данные, была разработана программа «</w:t>
      </w:r>
      <w:r>
        <w:rPr>
          <w:sz w:val="28"/>
          <w:lang w:val="en-US"/>
        </w:rPr>
        <w:t>Mem</w:t>
      </w:r>
      <w:r>
        <w:rPr>
          <w:sz w:val="28"/>
        </w:rPr>
        <w:t>.</w:t>
      </w:r>
      <w:r>
        <w:rPr>
          <w:sz w:val="28"/>
          <w:lang w:val="en-US"/>
        </w:rPr>
        <w:t>exe</w:t>
      </w:r>
      <w:r>
        <w:rPr>
          <w:sz w:val="28"/>
        </w:rPr>
        <w:t>», которая каждый час, командной строкой с параметрами «С А» загружает программу «FreeMemory», для очистки ОЗУ.</w:t>
      </w:r>
    </w:p>
    <w:p w:rsidR="000D1BB4" w:rsidRDefault="000D1BB4" w:rsidP="00E935FE">
      <w:pPr>
        <w:pStyle w:val="3"/>
        <w:tabs>
          <w:tab w:val="clear" w:pos="496.15pt"/>
        </w:tabs>
        <w:ind w:firstLine="35.45pt"/>
        <w:jc w:val="end"/>
      </w:pPr>
    </w:p>
    <w:p w:rsidR="000D1BB4" w:rsidRDefault="000D1BB4" w:rsidP="00E935FE">
      <w:pPr>
        <w:ind w:firstLine="35.45pt"/>
        <w:jc w:val="end"/>
      </w:pPr>
    </w:p>
    <w:p w:rsidR="000D1BB4" w:rsidRDefault="000D1BB4" w:rsidP="00E935FE">
      <w:pPr>
        <w:ind w:firstLine="35.45pt"/>
        <w:jc w:val="end"/>
      </w:pPr>
    </w:p>
    <w:p w:rsidR="000D1BB4" w:rsidRDefault="000D1BB4" w:rsidP="00E935FE">
      <w:pPr>
        <w:ind w:firstLine="35.45pt"/>
        <w:jc w:val="end"/>
        <w:rPr>
          <w:sz w:val="32"/>
        </w:rPr>
      </w:pPr>
      <w:r>
        <w:rPr>
          <w:sz w:val="32"/>
        </w:rPr>
        <w:t>2.2. Назначение программы</w:t>
      </w: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pStyle w:val="ab"/>
        <w:ind w:firstLine="35.45pt"/>
        <w:jc w:val="end"/>
      </w:pPr>
      <w:r>
        <w:lastRenderedPageBreak/>
        <w:t>Программа «</w:t>
      </w:r>
      <w:r>
        <w:rPr>
          <w:lang w:val="en-US"/>
        </w:rPr>
        <w:t>Mem</w:t>
      </w:r>
      <w:r>
        <w:t xml:space="preserve">.ехе» работает под управлением ОС </w:t>
      </w:r>
      <w:r>
        <w:rPr>
          <w:lang w:val="en-US"/>
        </w:rPr>
        <w:t>Windows</w:t>
      </w:r>
      <w:r>
        <w:t xml:space="preserve"> 98 или </w:t>
      </w:r>
      <w:r>
        <w:rPr>
          <w:lang w:val="en-US"/>
        </w:rPr>
        <w:t>Windows</w:t>
      </w:r>
      <w:r>
        <w:t xml:space="preserve"> </w:t>
      </w:r>
      <w:r>
        <w:rPr>
          <w:lang w:val="en-US"/>
        </w:rPr>
        <w:t>Me</w:t>
      </w:r>
      <w:r>
        <w:t>. Основной функцией программы «</w:t>
      </w:r>
      <w:r>
        <w:rPr>
          <w:lang w:val="en-US"/>
        </w:rPr>
        <w:t>Mem</w:t>
      </w:r>
      <w:r>
        <w:t>.</w:t>
      </w:r>
      <w:r>
        <w:rPr>
          <w:lang w:val="en-US"/>
        </w:rPr>
        <w:t>exe</w:t>
      </w:r>
      <w:r>
        <w:t xml:space="preserve">» является вызов из каталога C:\Program Files\FreeMemory\ программы стороннего разработчика FreeMemory.exe с параметрами командной строки «С А» (С – очистка памяти, А - очистить всю память). Вызов программы производится по таймеру, каждый час, в ХХ.15.00 (в 15 минут каждого часа). Дополнительно программа </w:t>
      </w:r>
      <w:r>
        <w:rPr>
          <w:lang w:val="en-US"/>
        </w:rPr>
        <w:t>Mem</w:t>
      </w:r>
      <w:r>
        <w:t>.</w:t>
      </w:r>
      <w:r>
        <w:rPr>
          <w:lang w:val="en-US"/>
        </w:rPr>
        <w:t>exe</w:t>
      </w:r>
      <w:r>
        <w:t xml:space="preserve"> проверяет наличие по указанному пути (C:\Program Files\FreeMemory\) исполняемого модуля программы FreeMemory.exe, в случае его отсутствия, выдается сообщение «Файл FreeMemory.exe не найден, переустановите программу».</w:t>
      </w:r>
    </w:p>
    <w:p w:rsidR="000D1BB4" w:rsidRDefault="000D1BB4" w:rsidP="00E935FE">
      <w:pPr>
        <w:pStyle w:val="ab"/>
        <w:ind w:firstLine="35.45pt"/>
        <w:jc w:val="end"/>
      </w:pPr>
      <w:r>
        <w:t xml:space="preserve">Основная задача вызываемой программы FreeMemory - повысить производительность системы. </w:t>
      </w:r>
    </w:p>
    <w:p w:rsidR="000D1BB4" w:rsidRDefault="000D1BB4" w:rsidP="00E935FE">
      <w:pPr>
        <w:pStyle w:val="ab"/>
        <w:ind w:firstLine="35.45pt"/>
        <w:jc w:val="end"/>
      </w:pPr>
      <w:r>
        <w:t>Программа FreeMemory реализует следующие функции:</w:t>
      </w:r>
    </w:p>
    <w:p w:rsidR="000D1BB4" w:rsidRDefault="000D1BB4" w:rsidP="00E935FE">
      <w:pPr>
        <w:pStyle w:val="5"/>
        <w:numPr>
          <w:ilvl w:val="0"/>
          <w:numId w:val="2"/>
        </w:numPr>
        <w:ind w:start="0pt" w:firstLine="35.45pt"/>
        <w:jc w:val="end"/>
      </w:pPr>
      <w:r>
        <w:t>Очистка и дефрагментация оперативной памяти</w:t>
      </w:r>
    </w:p>
    <w:p w:rsidR="000D1BB4" w:rsidRDefault="000D1BB4" w:rsidP="00E935FE">
      <w:pPr>
        <w:numPr>
          <w:ilvl w:val="0"/>
          <w:numId w:val="2"/>
        </w:numPr>
        <w:ind w:start="0pt" w:firstLine="35.45pt"/>
        <w:jc w:val="end"/>
        <w:rPr>
          <w:sz w:val="28"/>
        </w:rPr>
      </w:pPr>
      <w:r>
        <w:rPr>
          <w:sz w:val="28"/>
        </w:rPr>
        <w:t>Выгрузка ненужных DLL</w:t>
      </w:r>
    </w:p>
    <w:p w:rsidR="000D1BB4" w:rsidRDefault="000D1BB4" w:rsidP="00E935FE">
      <w:pPr>
        <w:numPr>
          <w:ilvl w:val="0"/>
          <w:numId w:val="2"/>
        </w:numPr>
        <w:ind w:start="0pt" w:firstLine="35.45pt"/>
        <w:jc w:val="end"/>
        <w:rPr>
          <w:sz w:val="28"/>
        </w:rPr>
      </w:pPr>
      <w:r>
        <w:rPr>
          <w:sz w:val="28"/>
        </w:rPr>
        <w:t xml:space="preserve">Очистка КЭШа </w:t>
      </w:r>
    </w:p>
    <w:p w:rsidR="000D1BB4" w:rsidRDefault="000D1BB4" w:rsidP="00E935FE">
      <w:pPr>
        <w:pStyle w:val="3"/>
        <w:tabs>
          <w:tab w:val="clear" w:pos="496.15pt"/>
        </w:tabs>
        <w:ind w:firstLine="35.45pt"/>
        <w:jc w:val="end"/>
      </w:pPr>
      <w:r>
        <w:t xml:space="preserve">Данные функции программы FreeMemory позволяют поддерживать бесперебойную работу ПК длительное время, предотвращать утечки памяти, засорение оперативной памяти неиспользуемыми </w:t>
      </w:r>
      <w:r>
        <w:rPr>
          <w:lang w:val="en-US"/>
        </w:rPr>
        <w:t>DLL</w:t>
      </w:r>
      <w:r>
        <w:t xml:space="preserve"> и программами, а также в итоге  предотвращать зависание ПК.</w:t>
      </w: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  <w:r>
        <w:rPr>
          <w:sz w:val="32"/>
        </w:rPr>
        <w:t>2.3. Сведения о функциональных ограничениях на применение</w:t>
      </w: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28"/>
        </w:rPr>
      </w:pPr>
      <w:r>
        <w:rPr>
          <w:sz w:val="28"/>
        </w:rPr>
        <w:tab/>
        <w:t>Программа «</w:t>
      </w:r>
      <w:r>
        <w:rPr>
          <w:sz w:val="28"/>
          <w:lang w:val="en-US"/>
        </w:rPr>
        <w:t>Mem</w:t>
      </w:r>
      <w:r>
        <w:rPr>
          <w:sz w:val="28"/>
        </w:rPr>
        <w:t xml:space="preserve">.ехе» не предназначена для работы под управлением ОС </w:t>
      </w:r>
      <w:r>
        <w:rPr>
          <w:sz w:val="28"/>
          <w:lang w:val="en-US"/>
        </w:rPr>
        <w:t>Windows</w:t>
      </w:r>
      <w:r>
        <w:rPr>
          <w:sz w:val="28"/>
        </w:rPr>
        <w:t xml:space="preserve"> 2000 и </w:t>
      </w:r>
      <w:r>
        <w:rPr>
          <w:sz w:val="28"/>
          <w:lang w:val="en-US"/>
        </w:rPr>
        <w:t>Windows</w:t>
      </w:r>
      <w:r>
        <w:rPr>
          <w:sz w:val="28"/>
        </w:rPr>
        <w:t xml:space="preserve"> ХР, так как эти операционные системы имеют свои, встроенные, менеджеры памяти и программа FreeMemory неэффективна в данных операционных системах.</w:t>
      </w:r>
    </w:p>
    <w:p w:rsidR="000D1BB4" w:rsidRDefault="000D1BB4" w:rsidP="00E935FE">
      <w:pPr>
        <w:ind w:firstLine="35.45pt"/>
        <w:jc w:val="end"/>
        <w:rPr>
          <w:sz w:val="28"/>
        </w:rPr>
      </w:pPr>
      <w:r>
        <w:rPr>
          <w:sz w:val="28"/>
        </w:rPr>
        <w:tab/>
        <w:t>Программа «</w:t>
      </w:r>
      <w:r>
        <w:rPr>
          <w:sz w:val="28"/>
          <w:lang w:val="en-US"/>
        </w:rPr>
        <w:t>Mem</w:t>
      </w:r>
      <w:r>
        <w:rPr>
          <w:sz w:val="28"/>
        </w:rPr>
        <w:t>.ехе» не предназначена для самостоятельной очистки и дефрагментации оперативной памяти, она только вызывает программу «FreeMemory», поэтому для ее функционирования необходимо предустановленная в каталог «C:\Program Files\FreeMemory\» программа FreeMemory.ехе (версии 1.7).</w:t>
      </w:r>
    </w:p>
    <w:p w:rsidR="000D1BB4" w:rsidRDefault="000D1BB4" w:rsidP="00E935FE">
      <w:pPr>
        <w:ind w:firstLine="35.45pt"/>
        <w:jc w:val="end"/>
        <w:rPr>
          <w:sz w:val="28"/>
        </w:rPr>
      </w:pPr>
      <w:r>
        <w:rPr>
          <w:sz w:val="28"/>
        </w:rPr>
        <w:tab/>
        <w:t>Программа «</w:t>
      </w:r>
      <w:r>
        <w:rPr>
          <w:sz w:val="28"/>
          <w:lang w:val="en-US"/>
        </w:rPr>
        <w:t>Mem</w:t>
      </w:r>
      <w:r>
        <w:rPr>
          <w:sz w:val="28"/>
        </w:rPr>
        <w:t>.ехе» не имеет видимого графического интерфейса и не предоставляет пользователю возможности своего выключения.</w:t>
      </w:r>
    </w:p>
    <w:p w:rsidR="000D1BB4" w:rsidRDefault="000D1BB4" w:rsidP="00E935FE">
      <w:pPr>
        <w:ind w:firstLine="35.45pt"/>
        <w:jc w:val="end"/>
        <w:rPr>
          <w:sz w:val="28"/>
        </w:rPr>
      </w:pPr>
    </w:p>
    <w:p w:rsidR="000D1BB4" w:rsidRDefault="000D1BB4" w:rsidP="00E935FE">
      <w:pPr>
        <w:ind w:firstLine="35.45pt"/>
        <w:jc w:val="end"/>
        <w:rPr>
          <w:b/>
          <w:bCs/>
          <w:sz w:val="32"/>
        </w:rPr>
      </w:pPr>
      <w:r>
        <w:rPr>
          <w:b/>
          <w:bCs/>
          <w:sz w:val="28"/>
        </w:rPr>
        <w:br w:type="page"/>
      </w:r>
      <w:r>
        <w:rPr>
          <w:b/>
          <w:bCs/>
          <w:sz w:val="32"/>
        </w:rPr>
        <w:lastRenderedPageBreak/>
        <w:t>3. ОПИСАНИЕ ЛОГИЧЕСКОЙ СТРУКТУРЫ</w:t>
      </w: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  <w:r>
        <w:rPr>
          <w:sz w:val="32"/>
        </w:rPr>
        <w:t>3.1. Алгоритм программы</w:t>
      </w:r>
    </w:p>
    <w:p w:rsidR="000D1BB4" w:rsidRDefault="000D1BB4" w:rsidP="00E935FE">
      <w:pPr>
        <w:pStyle w:val="a3"/>
        <w:tabs>
          <w:tab w:val="clear" w:pos="233.85pt"/>
          <w:tab w:val="clear" w:pos="467.75pt"/>
          <w:tab w:val="start" w:leader="dot" w:pos="496.15pt"/>
        </w:tabs>
        <w:ind w:firstLine="35.45pt"/>
        <w:jc w:val="end"/>
        <w:rPr>
          <w:lang w:val="en-US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592704" behindDoc="0" locked="0" layoutInCell="1" allowOverlap="1">
            <wp:simplePos x="0" y="0"/>
            <wp:positionH relativeFrom="column">
              <wp:posOffset>687705</wp:posOffset>
            </wp:positionH>
            <wp:positionV relativeFrom="paragraph">
              <wp:posOffset>137795</wp:posOffset>
            </wp:positionV>
            <wp:extent cx="1845945" cy="470535"/>
            <wp:effectExtent l="17145" t="0" r="13335" b="10160"/>
            <wp:wrapNone/>
            <wp:docPr id="293" name="Group 10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1845945" cy="470535"/>
                      <a:chOff x="2388" y="4211"/>
                      <a:chExt cx="2907" cy="798"/>
                    </a:xfrm>
                  </wp:grpSpPr>
                  <wp:wsp>
                    <wp:cNvPr id="294" name="AutoShape 94"/>
                    <wp:cNvSpPr>
                      <a:spLocks noChangeArrowheads="1"/>
                    </wp:cNvSpPr>
                    <wp:spPr bwMode="auto">
                      <a:xfrm>
                        <a:off x="2388" y="4325"/>
                        <a:ext cx="2907" cy="684"/>
                      </a:xfrm>
                      <a:prstGeom prst="flowChartTerminator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%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Запуск программы</w:t>
                          </w:r>
                        </w:p>
                      </wne:txbxContent>
                    </wp:txbx>
                    <wp:bodyPr rot="0" vert="horz" wrap="square" lIns="91440" tIns="45720" rIns="91440" bIns="45720" anchor="t" anchorCtr="0" upright="1">
                      <a:noAutofit/>
                    </wp:bodyPr>
                  </wp:wsp>
                  <wp:wsp>
                    <wp:cNvPr id="295" name="Text Box 100"/>
                    <wp:cNvSpPr txBox="1">
                      <a:spLocks noChangeArrowheads="1"/>
                    </wp:cNvSpPr>
                    <wp:spPr bwMode="auto">
                      <a:xfrm>
                        <a:off x="2616" y="4211"/>
                        <a:ext cx="399" cy="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1</w:t>
                          </w: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ind w:firstLine="35.45pt"/>
        <w:jc w:val="end"/>
        <w:rPr>
          <w:sz w:val="28"/>
        </w:rPr>
      </w:pPr>
    </w:p>
    <w:p w:rsidR="000D1BB4" w:rsidRDefault="001B4D54" w:rsidP="00E935FE">
      <w:pPr>
        <w:ind w:firstLine="35.45pt"/>
        <w:jc w:val="end"/>
        <w:rPr>
          <w:sz w:val="28"/>
        </w:rPr>
      </w:pPr>
      <w:r>
        <w:rPr>
          <w:noProof/>
          <w:sz w:val="20"/>
        </w:rPr>
        <w:drawing>
          <wp:anchor distT="0" distB="0" distL="114300" distR="114300" simplePos="0" relativeHeight="251596800" behindDoc="0" locked="0" layoutInCell="1" allowOverlap="1">
            <wp:simplePos x="0" y="0"/>
            <wp:positionH relativeFrom="column">
              <wp:posOffset>1592580</wp:posOffset>
            </wp:positionH>
            <wp:positionV relativeFrom="paragraph">
              <wp:posOffset>170180</wp:posOffset>
            </wp:positionV>
            <wp:extent cx="0" cy="217170"/>
            <wp:effectExtent l="17145" t="18415" r="11430" b="12065"/>
            <wp:wrapNone/>
            <wp:docPr id="292" name="Line 11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21717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ind w:firstLine="35.45pt"/>
        <w:jc w:val="end"/>
        <w:rPr>
          <w:sz w:val="28"/>
        </w:rPr>
      </w:pPr>
      <w:r>
        <w:rPr>
          <w:noProof/>
          <w:sz w:val="20"/>
        </w:rPr>
        <w:drawing>
          <wp:anchor distT="0" distB="0" distL="114300" distR="114300" simplePos="0" relativeHeight="251595776" behindDoc="0" locked="0" layoutInCell="1" allowOverlap="1">
            <wp:simplePos x="0" y="0"/>
            <wp:positionH relativeFrom="column">
              <wp:posOffset>2497455</wp:posOffset>
            </wp:positionH>
            <wp:positionV relativeFrom="paragraph">
              <wp:posOffset>110490</wp:posOffset>
            </wp:positionV>
            <wp:extent cx="3945255" cy="796290"/>
            <wp:effectExtent l="17145" t="10795" r="0" b="12065"/>
            <wp:wrapNone/>
            <wp:docPr id="285" name="Group 11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3945255" cy="796290"/>
                      <a:chOff x="5067" y="5066"/>
                      <a:chExt cx="6213" cy="1482"/>
                    </a:xfrm>
                  </wp:grpSpPr>
                  <wp:wsp>
                    <wp:cNvPr id="286" name="Line 106"/>
                    <wp:cNvCnPr>
                      <a:cxnSpLocks noChangeShapeType="1"/>
                    </wp:cNvCnPr>
                    <wp:spPr bwMode="auto">
                      <a:xfrm>
                        <a:off x="5067" y="5807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287" name="Group 107"/>
                    <wp:cNvGrpSpPr>
                      <a:grpSpLocks/>
                    </wp:cNvGrpSpPr>
                    <wp:grpSpPr bwMode="auto">
                      <a:xfrm>
                        <a:off x="5751" y="5066"/>
                        <a:ext cx="228" cy="1482"/>
                        <a:chOff x="5637" y="4724"/>
                        <a:chExt cx="228" cy="1482"/>
                      </a:xfrm>
                    </wp:grpSpPr>
                    <wp:wsp>
                      <wp:cNvPr id="288" name="Line 108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289" name="Line 109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290" name="Line 110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  <wp:wsp>
                    <wp:cNvPr id="291" name="Text Box 111"/>
                    <wp:cNvSpPr txBox="1">
                      <a:spLocks noChangeArrowheads="1"/>
                    </wp:cNvSpPr>
                    <wp:spPr bwMode="auto">
                      <a:xfrm>
                        <a:off x="5808" y="5066"/>
                        <a:ext cx="5472" cy="1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 xml:space="preserve">  Объявление переменных для хранения:</w:t>
                          </w:r>
                        </w:p>
                        <w:p w:rsidR="000D1BB4" w:rsidRDefault="000D1BB4">
                          <w:r>
                            <w:t xml:space="preserve">  текущего времени (мин. сек.)</w:t>
                          </w:r>
                        </w:p>
                        <w:p w:rsidR="000D1BB4" w:rsidRDefault="000D1BB4">
                          <w:r>
                            <w:t xml:space="preserve">  возвращаемого значения функции Shell</w:t>
                          </w:r>
                        </w:p>
                        <w:p w:rsidR="000D1BB4" w:rsidRDefault="000D1BB4">
                          <w:r>
                            <w:t xml:space="preserve">  хранения пути к FreeMemory.exe</w:t>
                          </w:r>
                        </w:p>
                      </wne:txbxContent>
                    </wp:txbx>
                    <wp:bodyPr rot="0" vert="horz" wrap="square" lIns="18000" tIns="10800" rIns="18000" bIns="1080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593728" behindDoc="0" locked="0" layoutInCell="1" allowOverlap="1">
            <wp:simplePos x="0" y="0"/>
            <wp:positionH relativeFrom="column">
              <wp:posOffset>687705</wp:posOffset>
            </wp:positionH>
            <wp:positionV relativeFrom="paragraph">
              <wp:posOffset>74295</wp:posOffset>
            </wp:positionV>
            <wp:extent cx="1809750" cy="760095"/>
            <wp:effectExtent l="17145" t="3175" r="11430" b="17780"/>
            <wp:wrapNone/>
            <wp:docPr id="282" name="Group 10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1809750" cy="760095"/>
                      <a:chOff x="2727" y="5123"/>
                      <a:chExt cx="2625" cy="1197"/>
                    </a:xfrm>
                  </wp:grpSpPr>
                  <wp:wsp>
                    <wp:cNvPr id="283" name="AutoShape 101"/>
                    <wp:cNvSpPr>
                      <a:spLocks noChangeArrowheads="1"/>
                    </wp:cNvSpPr>
                    <wp:spPr bwMode="auto">
                      <a:xfrm>
                        <a:off x="2727" y="5294"/>
                        <a:ext cx="2625" cy="1026"/>
                      </a:xfrm>
                      <a:prstGeom prst="flowChartProcess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%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Dim Mem As String</w:t>
                          </w:r>
                        </w:p>
                        <w:p w:rsidR="000D1BB4" w:rsidRDefault="000D1BB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Dim MemD As Double</w:t>
                          </w:r>
                        </w:p>
                        <w:p w:rsidR="000D1BB4" w:rsidRDefault="000D1BB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Dim MemPath As String</w:t>
                          </w:r>
                        </w:p>
                      </wne:txbxContent>
                    </wp:txbx>
                    <wp:bodyPr rot="0" vert="horz" wrap="square" lIns="18000" tIns="45720" rIns="18000" bIns="45720" anchor="t" anchorCtr="0" upright="1">
                      <a:noAutofit/>
                    </wp:bodyPr>
                  </wp:wsp>
                  <wp:wsp>
                    <wp:cNvPr id="284" name="Text Box 102"/>
                    <wp:cNvSpPr txBox="1">
                      <a:spLocks noChangeArrowheads="1"/>
                    </wp:cNvSpPr>
                    <wp:spPr bwMode="auto">
                      <a:xfrm>
                        <a:off x="2856" y="5123"/>
                        <a:ext cx="399" cy="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2</w:t>
                          </w: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ind w:firstLine="35.45pt"/>
        <w:jc w:val="end"/>
        <w:rPr>
          <w:sz w:val="28"/>
        </w:rPr>
      </w:pPr>
    </w:p>
    <w:p w:rsidR="000D1BB4" w:rsidRDefault="000D1BB4" w:rsidP="00E935FE">
      <w:pPr>
        <w:ind w:firstLine="35.45pt"/>
        <w:jc w:val="end"/>
        <w:rPr>
          <w:sz w:val="28"/>
        </w:rPr>
      </w:pPr>
    </w:p>
    <w:p w:rsidR="000D1BB4" w:rsidRDefault="000D1BB4" w:rsidP="00E935FE">
      <w:pPr>
        <w:ind w:firstLine="35.45pt"/>
        <w:jc w:val="end"/>
        <w:rPr>
          <w:sz w:val="28"/>
        </w:rPr>
      </w:pPr>
    </w:p>
    <w:p w:rsidR="000D1BB4" w:rsidRDefault="001B4D54" w:rsidP="00E935FE">
      <w:pPr>
        <w:ind w:firstLine="35.45pt"/>
        <w:jc w:val="end"/>
        <w:rPr>
          <w:sz w:val="28"/>
        </w:rPr>
      </w:pPr>
      <w:r>
        <w:rPr>
          <w:noProof/>
          <w:sz w:val="20"/>
        </w:rPr>
        <w:drawing>
          <wp:anchor distT="0" distB="0" distL="114300" distR="114300" simplePos="0" relativeHeight="251600896" behindDoc="0" locked="0" layoutInCell="1" allowOverlap="1">
            <wp:simplePos x="0" y="0"/>
            <wp:positionH relativeFrom="column">
              <wp:posOffset>1592580</wp:posOffset>
            </wp:positionH>
            <wp:positionV relativeFrom="paragraph">
              <wp:posOffset>16510</wp:posOffset>
            </wp:positionV>
            <wp:extent cx="0" cy="217170"/>
            <wp:effectExtent l="17145" t="10795" r="11430" b="10160"/>
            <wp:wrapNone/>
            <wp:docPr id="281" name="Line 12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21717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598848" behindDoc="0" locked="0" layoutInCell="1" allowOverlap="1">
            <wp:simplePos x="0" y="0"/>
            <wp:positionH relativeFrom="column">
              <wp:posOffset>776605</wp:posOffset>
            </wp:positionH>
            <wp:positionV relativeFrom="paragraph">
              <wp:posOffset>125095</wp:posOffset>
            </wp:positionV>
            <wp:extent cx="274955" cy="180975"/>
            <wp:effectExtent l="1270" t="0" r="0" b="4445"/>
            <wp:wrapNone/>
            <wp:docPr id="280" name="Text Box 117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7495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3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ind w:firstLine="35.45pt"/>
        <w:jc w:val="end"/>
        <w:rPr>
          <w:sz w:val="28"/>
        </w:rPr>
      </w:pPr>
      <w:r>
        <w:rPr>
          <w:noProof/>
          <w:sz w:val="20"/>
        </w:rPr>
        <w:drawing>
          <wp:anchor distT="0" distB="0" distL="114300" distR="114300" simplePos="0" relativeHeight="251599872" behindDoc="0" locked="0" layoutInCell="1" allowOverlap="1">
            <wp:simplePos x="0" y="0"/>
            <wp:positionH relativeFrom="column">
              <wp:posOffset>2497455</wp:posOffset>
            </wp:positionH>
            <wp:positionV relativeFrom="paragraph">
              <wp:posOffset>50165</wp:posOffset>
            </wp:positionV>
            <wp:extent cx="3945255" cy="289560"/>
            <wp:effectExtent l="17145" t="10795" r="0" b="13970"/>
            <wp:wrapNone/>
            <wp:docPr id="273" name="Group 11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3945255" cy="289560"/>
                      <a:chOff x="5067" y="5066"/>
                      <a:chExt cx="6213" cy="1482"/>
                    </a:xfrm>
                  </wp:grpSpPr>
                  <wp:wsp>
                    <wp:cNvPr id="274" name="Line 119"/>
                    <wp:cNvCnPr>
                      <a:cxnSpLocks noChangeShapeType="1"/>
                    </wp:cNvCnPr>
                    <wp:spPr bwMode="auto">
                      <a:xfrm>
                        <a:off x="5067" y="5807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275" name="Group 120"/>
                    <wp:cNvGrpSpPr>
                      <a:grpSpLocks/>
                    </wp:cNvGrpSpPr>
                    <wp:grpSpPr bwMode="auto">
                      <a:xfrm>
                        <a:off x="5751" y="5066"/>
                        <a:ext cx="228" cy="1482"/>
                        <a:chOff x="5637" y="4724"/>
                        <a:chExt cx="228" cy="1482"/>
                      </a:xfrm>
                    </wp:grpSpPr>
                    <wp:wsp>
                      <wp:cNvPr id="276" name="Line 121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277" name="Line 122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278" name="Line 123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  <wp:wsp>
                    <wp:cNvPr id="279" name="Text Box 124"/>
                    <wp:cNvSpPr txBox="1">
                      <a:spLocks noChangeArrowheads="1"/>
                    </wp:cNvSpPr>
                    <wp:spPr bwMode="auto">
                      <a:xfrm>
                        <a:off x="5808" y="5066"/>
                        <a:ext cx="5472" cy="1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 xml:space="preserve">  Загрузка формы</w:t>
                          </w:r>
                        </w:p>
                      </wne:txbxContent>
                    </wp:txbx>
                    <wp:bodyPr rot="0" vert="horz" wrap="square" lIns="18000" tIns="36000" rIns="18000" bIns="1080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597824" behindDoc="0" locked="0" layoutInCell="1" allowOverlap="1">
            <wp:simplePos x="0" y="0"/>
            <wp:positionH relativeFrom="column">
              <wp:posOffset>687705</wp:posOffset>
            </wp:positionH>
            <wp:positionV relativeFrom="paragraph">
              <wp:posOffset>29210</wp:posOffset>
            </wp:positionV>
            <wp:extent cx="1809750" cy="310515"/>
            <wp:effectExtent l="17145" t="18415" r="11430" b="13970"/>
            <wp:wrapNone/>
            <wp:docPr id="272" name="AutoShape 116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1809750" cy="310515"/>
                    </a:xfrm>
                    <a:prstGeom prst="flowChartProcess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Form_Load</w:t>
                        </w:r>
                      </w:p>
                    </wne:txbxContent>
                  </wp:txbx>
                  <wp:bodyPr rot="0" vert="horz" wrap="square" lIns="18000" tIns="45720" rIns="1800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ind w:firstLine="35.45pt"/>
        <w:jc w:val="end"/>
        <w:rPr>
          <w:sz w:val="28"/>
        </w:rPr>
      </w:pPr>
      <w:r>
        <w:rPr>
          <w:noProof/>
          <w:sz w:val="20"/>
        </w:rPr>
        <w:drawing>
          <wp:anchor distT="0" distB="0" distL="114300" distR="114300" simplePos="0" relativeHeight="251603968" behindDoc="0" locked="0" layoutInCell="1" allowOverlap="1">
            <wp:simplePos x="0" y="0"/>
            <wp:positionH relativeFrom="column">
              <wp:posOffset>1592580</wp:posOffset>
            </wp:positionH>
            <wp:positionV relativeFrom="paragraph">
              <wp:posOffset>129540</wp:posOffset>
            </wp:positionV>
            <wp:extent cx="0" cy="180975"/>
            <wp:effectExtent l="17145" t="18415" r="11430" b="10160"/>
            <wp:wrapNone/>
            <wp:docPr id="271" name="Line 13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80975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ind w:firstLine="35.45pt"/>
        <w:jc w:val="end"/>
        <w:rPr>
          <w:sz w:val="28"/>
        </w:rPr>
      </w:pPr>
      <w:r>
        <w:rPr>
          <w:noProof/>
          <w:sz w:val="20"/>
        </w:rPr>
        <w:drawing>
          <wp:anchor distT="0" distB="0" distL="114300" distR="114300" simplePos="0" relativeHeight="251613184" behindDoc="0" locked="0" layoutInCell="1" allowOverlap="1">
            <wp:simplePos x="0" y="0"/>
            <wp:positionH relativeFrom="column">
              <wp:posOffset>2497455</wp:posOffset>
            </wp:positionH>
            <wp:positionV relativeFrom="paragraph">
              <wp:posOffset>127000</wp:posOffset>
            </wp:positionV>
            <wp:extent cx="3945255" cy="289560"/>
            <wp:effectExtent l="17145" t="10795" r="0" b="13970"/>
            <wp:wrapNone/>
            <wp:docPr id="264" name="Group 15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3945255" cy="289560"/>
                      <a:chOff x="5067" y="5066"/>
                      <a:chExt cx="6213" cy="1482"/>
                    </a:xfrm>
                  </wp:grpSpPr>
                  <wp:wsp>
                    <wp:cNvPr id="265" name="Line 156"/>
                    <wp:cNvCnPr>
                      <a:cxnSpLocks noChangeShapeType="1"/>
                    </wp:cNvCnPr>
                    <wp:spPr bwMode="auto">
                      <a:xfrm>
                        <a:off x="5067" y="5807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266" name="Group 157"/>
                    <wp:cNvGrpSpPr>
                      <a:grpSpLocks/>
                    </wp:cNvGrpSpPr>
                    <wp:grpSpPr bwMode="auto">
                      <a:xfrm>
                        <a:off x="5751" y="5066"/>
                        <a:ext cx="228" cy="1482"/>
                        <a:chOff x="5637" y="4724"/>
                        <a:chExt cx="228" cy="1482"/>
                      </a:xfrm>
                    </wp:grpSpPr>
                    <wp:wsp>
                      <wp:cNvPr id="267" name="Line 158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268" name="Line 159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269" name="Line 160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  <wp:wsp>
                    <wp:cNvPr id="270" name="Text Box 161"/>
                    <wp:cNvSpPr txBox="1">
                      <a:spLocks noChangeArrowheads="1"/>
                    </wp:cNvSpPr>
                    <wp:spPr bwMode="auto">
                      <a:xfrm>
                        <a:off x="5808" y="5066"/>
                        <a:ext cx="5472" cy="1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 xml:space="preserve">  Скрываем программу </w:t>
                          </w:r>
                        </w:p>
                      </wne:txbxContent>
                    </wp:txbx>
                    <wp:bodyPr rot="0" vert="horz" wrap="square" lIns="18000" tIns="36000" rIns="18000" bIns="1080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04992" behindDoc="0" locked="0" layoutInCell="1" allowOverlap="1">
            <wp:simplePos x="0" y="0"/>
            <wp:positionH relativeFrom="column">
              <wp:posOffset>796290</wp:posOffset>
            </wp:positionH>
            <wp:positionV relativeFrom="paragraph">
              <wp:posOffset>18415</wp:posOffset>
            </wp:positionV>
            <wp:extent cx="253365" cy="180975"/>
            <wp:effectExtent l="1905" t="0" r="1905" b="2540"/>
            <wp:wrapNone/>
            <wp:docPr id="263" name="Text Box 137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5336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4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01920" behindDoc="0" locked="0" layoutInCell="1" allowOverlap="1">
            <wp:simplePos x="0" y="0"/>
            <wp:positionH relativeFrom="column">
              <wp:posOffset>687705</wp:posOffset>
            </wp:positionH>
            <wp:positionV relativeFrom="paragraph">
              <wp:posOffset>106045</wp:posOffset>
            </wp:positionV>
            <wp:extent cx="1809750" cy="310515"/>
            <wp:effectExtent l="17145" t="18415" r="11430" b="13970"/>
            <wp:wrapNone/>
            <wp:docPr id="262" name="AutoShape 126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1809750" cy="310515"/>
                    </a:xfrm>
                    <a:prstGeom prst="flowChartProcess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Me.Hide</w:t>
                        </w:r>
                      </w:p>
                    </wne:txbxContent>
                  </wp:txbx>
                  <wp:bodyPr rot="0" vert="horz" wrap="square" lIns="18000" tIns="45720" rIns="1800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ind w:firstLine="35.45pt"/>
        <w:jc w:val="end"/>
        <w:rPr>
          <w:sz w:val="28"/>
        </w:rPr>
      </w:pPr>
    </w:p>
    <w:p w:rsidR="000D1BB4" w:rsidRDefault="001B4D54" w:rsidP="00E935FE">
      <w:pPr>
        <w:ind w:firstLine="35.45pt"/>
        <w:jc w:val="end"/>
        <w:rPr>
          <w:sz w:val="28"/>
        </w:rPr>
      </w:pPr>
      <w:r>
        <w:rPr>
          <w:noProof/>
          <w:sz w:val="20"/>
        </w:rPr>
        <w:drawing>
          <wp:anchor distT="0" distB="0" distL="114300" distR="114300" simplePos="0" relativeHeight="251607040" behindDoc="0" locked="0" layoutInCell="1" allowOverlap="1">
            <wp:simplePos x="0" y="0"/>
            <wp:positionH relativeFrom="column">
              <wp:posOffset>1592580</wp:posOffset>
            </wp:positionH>
            <wp:positionV relativeFrom="paragraph">
              <wp:posOffset>8255</wp:posOffset>
            </wp:positionV>
            <wp:extent cx="0" cy="217170"/>
            <wp:effectExtent l="17145" t="15240" r="11430" b="15240"/>
            <wp:wrapNone/>
            <wp:docPr id="261" name="Line 14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21717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ind w:firstLine="35.45pt"/>
        <w:jc w:val="end"/>
        <w:rPr>
          <w:sz w:val="28"/>
        </w:rPr>
      </w:pPr>
      <w:r>
        <w:rPr>
          <w:noProof/>
          <w:sz w:val="20"/>
        </w:rPr>
        <w:drawing>
          <wp:anchor distT="0" distB="0" distL="114300" distR="114300" simplePos="0" relativeHeight="251602944" behindDoc="0" locked="0" layoutInCell="1" allowOverlap="1">
            <wp:simplePos x="0" y="0"/>
            <wp:positionH relativeFrom="column">
              <wp:posOffset>3293745</wp:posOffset>
            </wp:positionH>
            <wp:positionV relativeFrom="paragraph">
              <wp:posOffset>201930</wp:posOffset>
            </wp:positionV>
            <wp:extent cx="2787015" cy="289560"/>
            <wp:effectExtent l="13335" t="12700" r="0" b="12065"/>
            <wp:wrapNone/>
            <wp:docPr id="254" name="Group 14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2787015" cy="289560"/>
                      <a:chOff x="6606" y="8543"/>
                      <a:chExt cx="4389" cy="456"/>
                    </a:xfrm>
                  </wp:grpSpPr>
                  <wp:wsp>
                    <wp:cNvPr id="255" name="Line 128"/>
                    <wp:cNvCnPr>
                      <a:cxnSpLocks noChangeShapeType="1"/>
                    </wp:cNvCnPr>
                    <wp:spPr bwMode="auto">
                      <a:xfrm>
                        <a:off x="6606" y="8771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256" name="Group 129"/>
                    <wp:cNvGrpSpPr>
                      <a:grpSpLocks/>
                    </wp:cNvGrpSpPr>
                    <wp:grpSpPr bwMode="auto">
                      <a:xfrm>
                        <a:off x="7290" y="8543"/>
                        <a:ext cx="228" cy="456"/>
                        <a:chOff x="5637" y="4724"/>
                        <a:chExt cx="228" cy="1482"/>
                      </a:xfrm>
                    </wp:grpSpPr>
                    <wp:wsp>
                      <wp:cNvPr id="257" name="Line 130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258" name="Line 131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259" name="Line 132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  <wp:wsp>
                    <wp:cNvPr id="260" name="Text Box 133"/>
                    <wp:cNvSpPr txBox="1">
                      <a:spLocks noChangeArrowheads="1"/>
                    </wp:cNvSpPr>
                    <wp:spPr bwMode="auto">
                      <a:xfrm>
                        <a:off x="7290" y="8543"/>
                        <a:ext cx="3705" cy="39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 xml:space="preserve">  Если программа уже запущена</w:t>
                          </w:r>
                        </w:p>
                      </wne:txbxContent>
                    </wp:txbx>
                    <wp:bodyPr rot="0" vert="horz" wrap="square" lIns="18000" tIns="36000" rIns="18000" bIns="1080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09088" behindDoc="0" locked="0" layoutInCell="1" allowOverlap="1">
            <wp:simplePos x="0" y="0"/>
            <wp:positionH relativeFrom="column">
              <wp:posOffset>3257550</wp:posOffset>
            </wp:positionH>
            <wp:positionV relativeFrom="paragraph">
              <wp:posOffset>57150</wp:posOffset>
            </wp:positionV>
            <wp:extent cx="253365" cy="180975"/>
            <wp:effectExtent l="0" t="1270" r="0" b="0"/>
            <wp:wrapNone/>
            <wp:docPr id="253" name="Text Box 14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5336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Да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06016" behindDoc="0" locked="0" layoutInCell="1" allowOverlap="1">
            <wp:simplePos x="0" y="0"/>
            <wp:positionH relativeFrom="column">
              <wp:posOffset>-144780</wp:posOffset>
            </wp:positionH>
            <wp:positionV relativeFrom="paragraph">
              <wp:posOffset>20955</wp:posOffset>
            </wp:positionV>
            <wp:extent cx="3438525" cy="651510"/>
            <wp:effectExtent l="60960" t="22225" r="62865" b="21590"/>
            <wp:wrapNone/>
            <wp:docPr id="250" name="Group 13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3438525" cy="651510"/>
                      <a:chOff x="963" y="8429"/>
                      <a:chExt cx="5415" cy="1026"/>
                    </a:xfrm>
                  </wp:grpSpPr>
                  <wp:wsp>
                    <wp:cNvPr id="251" name="AutoShape 136"/>
                    <wp:cNvSpPr>
                      <a:spLocks noChangeArrowheads="1"/>
                    </wp:cNvSpPr>
                    <wp:spPr bwMode="auto">
                      <a:xfrm>
                        <a:off x="963" y="8429"/>
                        <a:ext cx="5415" cy="1026"/>
                      </a:xfrm>
                      <a:prstGeom prst="flowChartDecision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%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>App.PrevInstance = True</w:t>
                          </w:r>
                        </w:p>
                      </wne:txbxContent>
                    </wp:txbx>
                    <wp:bodyPr rot="0" vert="horz" wrap="square" lIns="0" tIns="82800" rIns="0" bIns="45720" anchor="t" anchorCtr="0" upright="1">
                      <a:noAutofit/>
                    </wp:bodyPr>
                  </wp:wsp>
                  <wp:wsp>
                    <wp:cNvPr id="252" name="Text Box 138"/>
                    <wp:cNvSpPr txBox="1">
                      <a:spLocks noChangeArrowheads="1"/>
                    </wp:cNvSpPr>
                    <wp:spPr bwMode="auto">
                      <a:xfrm>
                        <a:off x="2388" y="8429"/>
                        <a:ext cx="399" cy="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5</w:t>
                          </w: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ind w:firstLine="35.45pt"/>
        <w:jc w:val="end"/>
        <w:rPr>
          <w:sz w:val="28"/>
        </w:rPr>
      </w:pPr>
      <w:r>
        <w:rPr>
          <w:noProof/>
          <w:sz w:val="20"/>
        </w:rPr>
        <w:drawing>
          <wp:anchor distT="0" distB="0" distL="114300" distR="114300" simplePos="0" relativeHeight="251608064" behindDoc="0" locked="0" layoutInCell="1" allowOverlap="1">
            <wp:simplePos x="0" y="0"/>
            <wp:positionH relativeFrom="column">
              <wp:posOffset>3293745</wp:posOffset>
            </wp:positionH>
            <wp:positionV relativeFrom="paragraph">
              <wp:posOffset>142240</wp:posOffset>
            </wp:positionV>
            <wp:extent cx="0" cy="325755"/>
            <wp:effectExtent l="13335" t="14605" r="15240" b="12065"/>
            <wp:wrapNone/>
            <wp:docPr id="249" name="Line 14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325755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ind w:firstLine="35.45pt"/>
        <w:jc w:val="end"/>
        <w:rPr>
          <w:sz w:val="28"/>
        </w:rPr>
      </w:pPr>
      <w:r>
        <w:rPr>
          <w:noProof/>
          <w:sz w:val="20"/>
        </w:rPr>
        <w:drawing>
          <wp:anchor distT="0" distB="0" distL="114300" distR="114300" simplePos="0" relativeHeight="251614208" behindDoc="0" locked="0" layoutInCell="1" allowOverlap="1">
            <wp:simplePos x="0" y="0"/>
            <wp:positionH relativeFrom="column">
              <wp:posOffset>2426970</wp:posOffset>
            </wp:positionH>
            <wp:positionV relativeFrom="paragraph">
              <wp:posOffset>191135</wp:posOffset>
            </wp:positionV>
            <wp:extent cx="1737360" cy="723900"/>
            <wp:effectExtent l="22860" t="1270" r="20955" b="17780"/>
            <wp:wrapNone/>
            <wp:docPr id="246" name="Group 16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1737360" cy="723900"/>
                      <a:chOff x="4956" y="9170"/>
                      <a:chExt cx="2736" cy="1140"/>
                    </a:xfrm>
                  </wp:grpSpPr>
                  <wp:wsp>
                    <wp:cNvPr id="247" name="AutoShape 145"/>
                    <wp:cNvSpPr>
                      <a:spLocks noChangeArrowheads="1"/>
                    </wp:cNvSpPr>
                    <wp:spPr bwMode="auto">
                      <a:xfrm>
                        <a:off x="4956" y="9284"/>
                        <a:ext cx="2736" cy="1026"/>
                      </a:xfrm>
                      <a:prstGeom prst="flowChartDisplay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%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MsgBox</w:t>
                          </w:r>
                        </w:p>
                        <w:p w:rsidR="000D1BB4" w:rsidRDefault="000D1BB4">
                          <w:pPr>
                            <w:pStyle w:val="20"/>
                          </w:pPr>
                          <w:r>
                            <w:t>"Приложение уже запущено"</w:t>
                          </w:r>
                        </w:p>
                      </wne:txbxContent>
                    </wp:txbx>
                    <wp:bodyPr rot="0" vert="horz" wrap="square" lIns="0" tIns="45720" rIns="0" bIns="45720" anchor="t" anchorCtr="0" upright="1">
                      <a:noAutofit/>
                    </wp:bodyPr>
                  </wp:wsp>
                  <wp:wsp>
                    <wp:cNvPr id="248" name="Text Box 162"/>
                    <wp:cNvSpPr txBox="1">
                      <a:spLocks noChangeArrowheads="1"/>
                    </wp:cNvSpPr>
                    <wp:spPr bwMode="auto">
                      <a:xfrm>
                        <a:off x="5466" y="9170"/>
                        <a:ext cx="399" cy="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6</w:t>
                          </w: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ind w:firstLine="35.45pt"/>
        <w:jc w:val="end"/>
        <w:rPr>
          <w:sz w:val="28"/>
        </w:rPr>
      </w:pPr>
      <w:r>
        <w:rPr>
          <w:noProof/>
          <w:sz w:val="20"/>
        </w:rPr>
        <w:drawing>
          <wp:anchor distT="0" distB="0" distL="114300" distR="114300" simplePos="0" relativeHeight="251594752" behindDoc="0" locked="0" layoutInCell="1" allowOverlap="1">
            <wp:simplePos x="0" y="0"/>
            <wp:positionH relativeFrom="column">
              <wp:posOffset>1628775</wp:posOffset>
            </wp:positionH>
            <wp:positionV relativeFrom="paragraph">
              <wp:posOffset>167640</wp:posOffset>
            </wp:positionV>
            <wp:extent cx="253365" cy="180975"/>
            <wp:effectExtent l="0" t="1270" r="0" b="0"/>
            <wp:wrapNone/>
            <wp:docPr id="245" name="Text Box 10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5336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Нет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17280" behindDoc="0" locked="0" layoutInCell="1" allowOverlap="1">
            <wp:simplePos x="0" y="0"/>
            <wp:positionH relativeFrom="column">
              <wp:posOffset>1556385</wp:posOffset>
            </wp:positionH>
            <wp:positionV relativeFrom="paragraph">
              <wp:posOffset>59055</wp:posOffset>
            </wp:positionV>
            <wp:extent cx="0" cy="1483995"/>
            <wp:effectExtent l="9525" t="16510" r="9525" b="13970"/>
            <wp:wrapNone/>
            <wp:docPr id="244" name="Line 17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483995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ind w:firstLine="35.45pt"/>
        <w:jc w:val="end"/>
        <w:rPr>
          <w:sz w:val="28"/>
        </w:rPr>
      </w:pPr>
      <w:r>
        <w:rPr>
          <w:noProof/>
          <w:sz w:val="20"/>
        </w:rPr>
        <w:drawing>
          <wp:anchor distT="0" distB="0" distL="114300" distR="114300" simplePos="0" relativeHeight="251611136" behindDoc="0" locked="0" layoutInCell="1" allowOverlap="1">
            <wp:simplePos x="0" y="0"/>
            <wp:positionH relativeFrom="column">
              <wp:posOffset>4162425</wp:posOffset>
            </wp:positionH>
            <wp:positionV relativeFrom="paragraph">
              <wp:posOffset>71755</wp:posOffset>
            </wp:positionV>
            <wp:extent cx="579120" cy="289560"/>
            <wp:effectExtent l="15240" t="14605" r="15240" b="10160"/>
            <wp:wrapNone/>
            <wp:docPr id="238" name="Group 15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579120" cy="289560"/>
                      <a:chOff x="7689" y="9626"/>
                      <a:chExt cx="912" cy="456"/>
                    </a:xfrm>
                  </wp:grpSpPr>
                  <wp:wsp>
                    <wp:cNvPr id="239" name="Line 148"/>
                    <wp:cNvCnPr>
                      <a:cxnSpLocks noChangeShapeType="1"/>
                    </wp:cNvCnPr>
                    <wp:spPr bwMode="auto">
                      <a:xfrm>
                        <a:off x="7689" y="9854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240" name="Group 149"/>
                    <wp:cNvGrpSpPr>
                      <a:grpSpLocks/>
                    </wp:cNvGrpSpPr>
                    <wp:grpSpPr bwMode="auto">
                      <a:xfrm>
                        <a:off x="8373" y="9626"/>
                        <a:ext cx="228" cy="456"/>
                        <a:chOff x="5637" y="4724"/>
                        <a:chExt cx="228" cy="1482"/>
                      </a:xfrm>
                    </wp:grpSpPr>
                    <wp:wsp>
                      <wp:cNvPr id="241" name="Line 150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242" name="Line 151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243" name="Line 152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12160" behindDoc="0" locked="0" layoutInCell="1" allowOverlap="1">
            <wp:simplePos x="0" y="0"/>
            <wp:positionH relativeFrom="column">
              <wp:posOffset>4632960</wp:posOffset>
            </wp:positionH>
            <wp:positionV relativeFrom="paragraph">
              <wp:posOffset>107950</wp:posOffset>
            </wp:positionV>
            <wp:extent cx="1483995" cy="217170"/>
            <wp:effectExtent l="0" t="3175" r="1905" b="0"/>
            <wp:wrapNone/>
            <wp:docPr id="237" name="Text Box 15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1483995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r>
                          <w:t xml:space="preserve">  Выдаем сообщение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ind w:firstLine="35.45pt"/>
        <w:jc w:val="end"/>
        <w:rPr>
          <w:sz w:val="28"/>
        </w:rPr>
      </w:pPr>
    </w:p>
    <w:p w:rsidR="000D1BB4" w:rsidRDefault="001B4D54" w:rsidP="00E935FE">
      <w:pPr>
        <w:ind w:firstLine="35.45pt"/>
        <w:jc w:val="end"/>
        <w:rPr>
          <w:sz w:val="28"/>
        </w:rPr>
      </w:pPr>
      <w:r>
        <w:rPr>
          <w:noProof/>
          <w:sz w:val="20"/>
        </w:rPr>
        <w:drawing>
          <wp:anchor distT="0" distB="0" distL="114300" distR="114300" simplePos="0" relativeHeight="251610112" behindDoc="0" locked="0" layoutInCell="1" allowOverlap="1">
            <wp:simplePos x="0" y="0"/>
            <wp:positionH relativeFrom="column">
              <wp:posOffset>3293745</wp:posOffset>
            </wp:positionH>
            <wp:positionV relativeFrom="paragraph">
              <wp:posOffset>97155</wp:posOffset>
            </wp:positionV>
            <wp:extent cx="0" cy="217170"/>
            <wp:effectExtent l="13335" t="10795" r="15240" b="10160"/>
            <wp:wrapNone/>
            <wp:docPr id="236" name="Line 146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21717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ind w:firstLine="35.45pt"/>
        <w:jc w:val="end"/>
        <w:rPr>
          <w:sz w:val="28"/>
        </w:rPr>
      </w:pPr>
      <w:r>
        <w:rPr>
          <w:noProof/>
          <w:sz w:val="20"/>
        </w:rPr>
        <w:drawing>
          <wp:anchor distT="0" distB="0" distL="114300" distR="114300" simplePos="0" relativeHeight="251591680" behindDoc="0" locked="0" layoutInCell="1" allowOverlap="1">
            <wp:simplePos x="0" y="0"/>
            <wp:positionH relativeFrom="column">
              <wp:posOffset>3076575</wp:posOffset>
            </wp:positionH>
            <wp:positionV relativeFrom="paragraph">
              <wp:posOffset>109855</wp:posOffset>
            </wp:positionV>
            <wp:extent cx="434340" cy="470535"/>
            <wp:effectExtent l="15240" t="18415" r="17145" b="25400"/>
            <wp:wrapNone/>
            <wp:docPr id="235" name="AutoShape 9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434340" cy="470535"/>
                    </a:xfrm>
                    <a:prstGeom prst="flowChartOffpageConnector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009</w:t>
                        </w:r>
                      </w:p>
                      <w:p w:rsidR="000D1BB4" w:rsidRDefault="000D1BB4">
                        <w:pPr>
                          <w:jc w:val="center"/>
                        </w:pPr>
                        <w:r>
                          <w:t>25</w:t>
                        </w:r>
                      </w:p>
                    </wne:txbxContent>
                  </wp:txbx>
                  <wp:bodyPr rot="0" vert="horz" wrap="square" lIns="18000" tIns="10800" rIns="18000" bIns="1080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15232" behindDoc="0" locked="0" layoutInCell="1" allowOverlap="1">
            <wp:simplePos x="0" y="0"/>
            <wp:positionH relativeFrom="column">
              <wp:posOffset>687705</wp:posOffset>
            </wp:positionH>
            <wp:positionV relativeFrom="paragraph">
              <wp:posOffset>193675</wp:posOffset>
            </wp:positionV>
            <wp:extent cx="1809750" cy="419100"/>
            <wp:effectExtent l="17145" t="0" r="11430" b="12065"/>
            <wp:wrapNone/>
            <wp:docPr id="232" name="Group 17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1809750" cy="419100"/>
                      <a:chOff x="2217" y="11474"/>
                      <a:chExt cx="2850" cy="660"/>
                    </a:xfrm>
                  </wp:grpSpPr>
                  <wp:wsp>
                    <wp:cNvPr id="233" name="AutoShape 164"/>
                    <wp:cNvSpPr>
                      <a:spLocks noChangeArrowheads="1"/>
                    </wp:cNvSpPr>
                    <wp:spPr bwMode="auto">
                      <a:xfrm>
                        <a:off x="2217" y="11645"/>
                        <a:ext cx="2850" cy="489"/>
                      </a:xfrm>
                      <a:prstGeom prst="flowChartProcess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%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Часы1.Interval = 500</w:t>
                          </w:r>
                        </w:p>
                      </wne:txbxContent>
                    </wp:txbx>
                    <wp:bodyPr rot="0" vert="horz" wrap="square" lIns="18000" tIns="45720" rIns="18000" bIns="45720" anchor="t" anchorCtr="0" upright="1">
                      <a:noAutofit/>
                    </wp:bodyPr>
                  </wp:wsp>
                  <wp:wsp>
                    <wp:cNvPr id="234" name="Text Box 165"/>
                    <wp:cNvSpPr txBox="1">
                      <a:spLocks noChangeArrowheads="1"/>
                    </wp:cNvSpPr>
                    <wp:spPr bwMode="auto">
                      <a:xfrm>
                        <a:off x="2357" y="11474"/>
                        <a:ext cx="433" cy="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7</w:t>
                          </w: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16256" behindDoc="0" locked="0" layoutInCell="1" allowOverlap="1">
            <wp:simplePos x="0" y="0"/>
            <wp:positionH relativeFrom="column">
              <wp:posOffset>2497455</wp:posOffset>
            </wp:positionH>
            <wp:positionV relativeFrom="paragraph">
              <wp:posOffset>89535</wp:posOffset>
            </wp:positionV>
            <wp:extent cx="3945255" cy="289560"/>
            <wp:effectExtent l="17145" t="12700" r="0" b="12065"/>
            <wp:wrapNone/>
            <wp:docPr id="225" name="Group 166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3945255" cy="289560"/>
                      <a:chOff x="5067" y="5066"/>
                      <a:chExt cx="6213" cy="1482"/>
                    </a:xfrm>
                  </wp:grpSpPr>
                  <wp:wsp>
                    <wp:cNvPr id="226" name="Line 167"/>
                    <wp:cNvCnPr>
                      <a:cxnSpLocks noChangeShapeType="1"/>
                    </wp:cNvCnPr>
                    <wp:spPr bwMode="auto">
                      <a:xfrm>
                        <a:off x="5067" y="5807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227" name="Group 168"/>
                    <wp:cNvGrpSpPr>
                      <a:grpSpLocks/>
                    </wp:cNvGrpSpPr>
                    <wp:grpSpPr bwMode="auto">
                      <a:xfrm>
                        <a:off x="5751" y="5066"/>
                        <a:ext cx="228" cy="1482"/>
                        <a:chOff x="5637" y="4724"/>
                        <a:chExt cx="228" cy="1482"/>
                      </a:xfrm>
                    </wp:grpSpPr>
                    <wp:wsp>
                      <wp:cNvPr id="228" name="Line 169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229" name="Line 170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230" name="Line 171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  <wp:wsp>
                    <wp:cNvPr id="231" name="Text Box 172"/>
                    <wp:cNvSpPr txBox="1">
                      <a:spLocks noChangeArrowheads="1"/>
                    </wp:cNvSpPr>
                    <wp:spPr bwMode="auto">
                      <a:xfrm>
                        <a:off x="5808" y="5066"/>
                        <a:ext cx="5472" cy="1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 xml:space="preserve">  Устанавливаем интервал таймера 1</w:t>
                          </w:r>
                        </w:p>
                      </wne:txbxContent>
                    </wp:txbx>
                    <wp:bodyPr rot="0" vert="horz" wrap="square" lIns="18000" tIns="36000" rIns="18000" bIns="1080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22400" behindDoc="0" locked="0" layoutInCell="1" allowOverlap="1">
            <wp:simplePos x="0" y="0"/>
            <wp:positionH relativeFrom="column">
              <wp:posOffset>1556385</wp:posOffset>
            </wp:positionH>
            <wp:positionV relativeFrom="paragraph">
              <wp:posOffset>145415</wp:posOffset>
            </wp:positionV>
            <wp:extent cx="0" cy="180975"/>
            <wp:effectExtent l="9525" t="16510" r="9525" b="12065"/>
            <wp:wrapNone/>
            <wp:docPr id="224" name="Line 19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80975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18304" behindDoc="0" locked="0" layoutInCell="1" allowOverlap="1">
            <wp:simplePos x="0" y="0"/>
            <wp:positionH relativeFrom="column">
              <wp:posOffset>687705</wp:posOffset>
            </wp:positionH>
            <wp:positionV relativeFrom="paragraph">
              <wp:posOffset>212090</wp:posOffset>
            </wp:positionV>
            <wp:extent cx="1809750" cy="419100"/>
            <wp:effectExtent l="17145" t="0" r="11430" b="12065"/>
            <wp:wrapNone/>
            <wp:docPr id="221" name="Group 17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1809750" cy="419100"/>
                      <a:chOff x="2217" y="11474"/>
                      <a:chExt cx="2850" cy="660"/>
                    </a:xfrm>
                  </wp:grpSpPr>
                  <wp:wsp>
                    <wp:cNvPr id="222" name="AutoShape 176"/>
                    <wp:cNvSpPr>
                      <a:spLocks noChangeArrowheads="1"/>
                    </wp:cNvSpPr>
                    <wp:spPr bwMode="auto">
                      <a:xfrm>
                        <a:off x="2217" y="11645"/>
                        <a:ext cx="2850" cy="489"/>
                      </a:xfrm>
                      <a:prstGeom prst="flowChartProcess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%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Часы1.Enabled = True</w:t>
                          </w:r>
                        </w:p>
                      </wne:txbxContent>
                    </wp:txbx>
                    <wp:bodyPr rot="0" vert="horz" wrap="square" lIns="18000" tIns="45720" rIns="18000" bIns="45720" anchor="t" anchorCtr="0" upright="1">
                      <a:noAutofit/>
                    </wp:bodyPr>
                  </wp:wsp>
                  <wp:wsp>
                    <wp:cNvPr id="223" name="Text Box 177"/>
                    <wp:cNvSpPr txBox="1">
                      <a:spLocks noChangeArrowheads="1"/>
                    </wp:cNvSpPr>
                    <wp:spPr bwMode="auto">
                      <a:xfrm>
                        <a:off x="2357" y="11474"/>
                        <a:ext cx="433" cy="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8</w:t>
                          </w: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19328" behindDoc="0" locked="0" layoutInCell="1" allowOverlap="1">
            <wp:simplePos x="0" y="0"/>
            <wp:positionH relativeFrom="column">
              <wp:posOffset>2497455</wp:posOffset>
            </wp:positionH>
            <wp:positionV relativeFrom="paragraph">
              <wp:posOffset>107950</wp:posOffset>
            </wp:positionV>
            <wp:extent cx="3945255" cy="289560"/>
            <wp:effectExtent l="17145" t="12700" r="0" b="12065"/>
            <wp:wrapNone/>
            <wp:docPr id="214" name="Group 17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3945255" cy="289560"/>
                      <a:chOff x="5067" y="5066"/>
                      <a:chExt cx="6213" cy="1482"/>
                    </a:xfrm>
                  </wp:grpSpPr>
                  <wp:wsp>
                    <wp:cNvPr id="215" name="Line 179"/>
                    <wp:cNvCnPr>
                      <a:cxnSpLocks noChangeShapeType="1"/>
                    </wp:cNvCnPr>
                    <wp:spPr bwMode="auto">
                      <a:xfrm>
                        <a:off x="5067" y="5807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216" name="Group 180"/>
                    <wp:cNvGrpSpPr>
                      <a:grpSpLocks/>
                    </wp:cNvGrpSpPr>
                    <wp:grpSpPr bwMode="auto">
                      <a:xfrm>
                        <a:off x="5751" y="5066"/>
                        <a:ext cx="228" cy="1482"/>
                        <a:chOff x="5637" y="4724"/>
                        <a:chExt cx="228" cy="1482"/>
                      </a:xfrm>
                    </wp:grpSpPr>
                    <wp:wsp>
                      <wp:cNvPr id="217" name="Line 181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218" name="Line 182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219" name="Line 183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  <wp:wsp>
                    <wp:cNvPr id="220" name="Text Box 184"/>
                    <wp:cNvSpPr txBox="1">
                      <a:spLocks noChangeArrowheads="1"/>
                    </wp:cNvSpPr>
                    <wp:spPr bwMode="auto">
                      <a:xfrm>
                        <a:off x="5808" y="5066"/>
                        <a:ext cx="5472" cy="1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 xml:space="preserve">  Запускаем таймер 1</w:t>
                          </w:r>
                        </w:p>
                      </wne:txbxContent>
                    </wp:txbx>
                    <wp:bodyPr rot="0" vert="horz" wrap="square" lIns="18000" tIns="36000" rIns="18000" bIns="1080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23424" behindDoc="0" locked="0" layoutInCell="1" allowOverlap="1">
            <wp:simplePos x="0" y="0"/>
            <wp:positionH relativeFrom="column">
              <wp:posOffset>1556385</wp:posOffset>
            </wp:positionH>
            <wp:positionV relativeFrom="paragraph">
              <wp:posOffset>184785</wp:posOffset>
            </wp:positionV>
            <wp:extent cx="0" cy="180975"/>
            <wp:effectExtent l="9525" t="18415" r="9525" b="10160"/>
            <wp:wrapNone/>
            <wp:docPr id="213" name="Line 197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80975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21376" behindDoc="0" locked="0" layoutInCell="1" allowOverlap="1">
            <wp:simplePos x="0" y="0"/>
            <wp:positionH relativeFrom="column">
              <wp:posOffset>2497455</wp:posOffset>
            </wp:positionH>
            <wp:positionV relativeFrom="paragraph">
              <wp:posOffset>168275</wp:posOffset>
            </wp:positionV>
            <wp:extent cx="3945255" cy="289560"/>
            <wp:effectExtent l="17145" t="16510" r="0" b="17780"/>
            <wp:wrapNone/>
            <wp:docPr id="206" name="Group 18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3945255" cy="289560"/>
                      <a:chOff x="5067" y="5066"/>
                      <a:chExt cx="6213" cy="1482"/>
                    </a:xfrm>
                  </wp:grpSpPr>
                  <wp:wsp>
                    <wp:cNvPr id="207" name="Line 189"/>
                    <wp:cNvCnPr>
                      <a:cxnSpLocks noChangeShapeType="1"/>
                    </wp:cNvCnPr>
                    <wp:spPr bwMode="auto">
                      <a:xfrm>
                        <a:off x="5067" y="5807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208" name="Group 190"/>
                    <wp:cNvGrpSpPr>
                      <a:grpSpLocks/>
                    </wp:cNvGrpSpPr>
                    <wp:grpSpPr bwMode="auto">
                      <a:xfrm>
                        <a:off x="5751" y="5066"/>
                        <a:ext cx="228" cy="1482"/>
                        <a:chOff x="5637" y="4724"/>
                        <a:chExt cx="228" cy="1482"/>
                      </a:xfrm>
                    </wp:grpSpPr>
                    <wp:wsp>
                      <wp:cNvPr id="209" name="Line 191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210" name="Line 192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211" name="Line 193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  <wp:wsp>
                    <wp:cNvPr id="212" name="Text Box 194"/>
                    <wp:cNvSpPr txBox="1">
                      <a:spLocks noChangeArrowheads="1"/>
                    </wp:cNvSpPr>
                    <wp:spPr bwMode="auto">
                      <a:xfrm>
                        <a:off x="5808" y="5066"/>
                        <a:ext cx="5472" cy="1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 xml:space="preserve">  Устанавливаем интервал таймера 2</w:t>
                          </w:r>
                        </w:p>
                      </wne:txbxContent>
                    </wp:txbx>
                    <wp:bodyPr rot="0" vert="horz" wrap="square" lIns="18000" tIns="36000" rIns="18000" bIns="1080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20352" behindDoc="0" locked="0" layoutInCell="1" allowOverlap="1">
            <wp:simplePos x="0" y="0"/>
            <wp:positionH relativeFrom="column">
              <wp:posOffset>687705</wp:posOffset>
            </wp:positionH>
            <wp:positionV relativeFrom="paragraph">
              <wp:posOffset>38735</wp:posOffset>
            </wp:positionV>
            <wp:extent cx="1809750" cy="419100"/>
            <wp:effectExtent l="17145" t="1270" r="11430" b="17780"/>
            <wp:wrapNone/>
            <wp:docPr id="203" name="Group 18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1809750" cy="419100"/>
                      <a:chOff x="2217" y="11474"/>
                      <a:chExt cx="2850" cy="660"/>
                    </a:xfrm>
                  </wp:grpSpPr>
                  <wp:wsp>
                    <wp:cNvPr id="204" name="AutoShape 186"/>
                    <wp:cNvSpPr>
                      <a:spLocks noChangeArrowheads="1"/>
                    </wp:cNvSpPr>
                    <wp:spPr bwMode="auto">
                      <a:xfrm>
                        <a:off x="2217" y="11645"/>
                        <a:ext cx="2850" cy="489"/>
                      </a:xfrm>
                      <a:prstGeom prst="flowChartProcess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%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Часы2.Interval = </w:t>
                          </w:r>
                          <w:r>
                            <w:t>1</w:t>
                          </w:r>
                          <w:r>
                            <w:rPr>
                              <w:lang w:val="en-US"/>
                            </w:rPr>
                            <w:t>500</w:t>
                          </w:r>
                        </w:p>
                      </wne:txbxContent>
                    </wp:txbx>
                    <wp:bodyPr rot="0" vert="horz" wrap="square" lIns="18000" tIns="45720" rIns="18000" bIns="45720" anchor="t" anchorCtr="0" upright="1">
                      <a:noAutofit/>
                    </wp:bodyPr>
                  </wp:wsp>
                  <wp:wsp>
                    <wp:cNvPr id="205" name="Text Box 187"/>
                    <wp:cNvSpPr txBox="1">
                      <a:spLocks noChangeArrowheads="1"/>
                    </wp:cNvSpPr>
                    <wp:spPr bwMode="auto">
                      <a:xfrm>
                        <a:off x="2357" y="11474"/>
                        <a:ext cx="433" cy="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9</w:t>
                          </w: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25472" behindDoc="0" locked="0" layoutInCell="1" allowOverlap="1">
            <wp:simplePos x="0" y="0"/>
            <wp:positionH relativeFrom="column">
              <wp:posOffset>1556385</wp:posOffset>
            </wp:positionH>
            <wp:positionV relativeFrom="paragraph">
              <wp:posOffset>-9525</wp:posOffset>
            </wp:positionV>
            <wp:extent cx="0" cy="217170"/>
            <wp:effectExtent l="9525" t="10795" r="9525" b="10160"/>
            <wp:wrapNone/>
            <wp:docPr id="202" name="Line 19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21717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24448" behindDoc="0" locked="0" layoutInCell="1" allowOverlap="1">
            <wp:simplePos x="0" y="0"/>
            <wp:positionH relativeFrom="column">
              <wp:posOffset>1339215</wp:posOffset>
            </wp:positionH>
            <wp:positionV relativeFrom="paragraph">
              <wp:posOffset>207645</wp:posOffset>
            </wp:positionV>
            <wp:extent cx="434340" cy="470535"/>
            <wp:effectExtent l="11430" t="18415" r="11430" b="25400"/>
            <wp:wrapNone/>
            <wp:docPr id="201" name="AutoShape 19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434340" cy="470535"/>
                    </a:xfrm>
                    <a:prstGeom prst="flowChartOffpageConnector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008</w:t>
                        </w:r>
                      </w:p>
                      <w:p w:rsidR="000D1BB4" w:rsidRDefault="000D1BB4">
                        <w:pPr>
                          <w:jc w:val="center"/>
                        </w:pPr>
                        <w:r>
                          <w:t>10</w:t>
                        </w:r>
                      </w:p>
                    </wne:txbxContent>
                  </wp:txbx>
                  <wp:bodyPr rot="0" vert="horz" wrap="square" lIns="18000" tIns="10800" rIns="18000" bIns="1080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  <w:lang w:val="en-US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2659380</wp:posOffset>
            </wp:positionH>
            <wp:positionV relativeFrom="paragraph">
              <wp:posOffset>35560</wp:posOffset>
            </wp:positionV>
            <wp:extent cx="434340" cy="470535"/>
            <wp:effectExtent l="17145" t="12065" r="15240" b="12700"/>
            <wp:wrapNone/>
            <wp:docPr id="200" name="AutoShape 40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434340" cy="470535"/>
                    </a:xfrm>
                    <a:prstGeom prst="flowChartOffpageConnector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009</w:t>
                        </w:r>
                      </w:p>
                      <w:p w:rsidR="000D1BB4" w:rsidRDefault="000D1BB4">
                        <w:pPr>
                          <w:jc w:val="center"/>
                        </w:pPr>
                        <w:r>
                          <w:t>24</w:t>
                        </w:r>
                      </w:p>
                    </wne:txbxContent>
                  </wp:txbx>
                  <wp:bodyPr rot="0" vert="horz" wrap="square" lIns="18000" tIns="10800" rIns="18000" bIns="1080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2001520</wp:posOffset>
            </wp:positionH>
            <wp:positionV relativeFrom="paragraph">
              <wp:posOffset>35560</wp:posOffset>
            </wp:positionV>
            <wp:extent cx="434340" cy="470535"/>
            <wp:effectExtent l="16510" t="12065" r="15875" b="12700"/>
            <wp:wrapNone/>
            <wp:docPr id="199" name="AutoShape 37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434340" cy="470535"/>
                    </a:xfrm>
                    <a:prstGeom prst="flowChartOffpageConnector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009</w:t>
                        </w:r>
                      </w:p>
                      <w:p w:rsidR="000D1BB4" w:rsidRDefault="000D1BB4">
                        <w:pPr>
                          <w:jc w:val="center"/>
                        </w:pPr>
                        <w:r>
                          <w:t>21</w:t>
                        </w:r>
                      </w:p>
                    </wne:txbxContent>
                  </wp:txbx>
                  <wp:bodyPr rot="0" vert="horz" wrap="square" lIns="18000" tIns="10800" rIns="18000" bIns="1080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26496" behindDoc="0" locked="0" layoutInCell="1" allowOverlap="1">
            <wp:simplePos x="0" y="0"/>
            <wp:positionH relativeFrom="column">
              <wp:posOffset>1375410</wp:posOffset>
            </wp:positionH>
            <wp:positionV relativeFrom="paragraph">
              <wp:posOffset>36195</wp:posOffset>
            </wp:positionV>
            <wp:extent cx="434340" cy="470535"/>
            <wp:effectExtent l="9525" t="12700" r="13335" b="12065"/>
            <wp:wrapNone/>
            <wp:docPr id="198" name="AutoShape 20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434340" cy="470535"/>
                    </a:xfrm>
                    <a:prstGeom prst="flowChartOffpageConnector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007</w:t>
                        </w:r>
                      </w:p>
                      <w:p w:rsidR="000D1BB4" w:rsidRDefault="000D1BB4">
                        <w:pPr>
                          <w:jc w:val="center"/>
                        </w:pPr>
                        <w:r>
                          <w:t>9</w:t>
                        </w:r>
                      </w:p>
                    </wne:txbxContent>
                  </wp:txbx>
                  <wp:bodyPr rot="0" vert="horz" wrap="square" lIns="18000" tIns="10800" rIns="18000" bIns="1080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28544" behindDoc="0" locked="0" layoutInCell="1" allowOverlap="1">
            <wp:simplePos x="0" y="0"/>
            <wp:positionH relativeFrom="column">
              <wp:posOffset>506730</wp:posOffset>
            </wp:positionH>
            <wp:positionV relativeFrom="paragraph">
              <wp:posOffset>164465</wp:posOffset>
            </wp:positionV>
            <wp:extent cx="398145" cy="398145"/>
            <wp:effectExtent l="17145" t="12700" r="13335" b="17780"/>
            <wp:wrapNone/>
            <wp:docPr id="197" name="AutoShape 20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398145" cy="398145"/>
                    </a:xfrm>
                    <a:prstGeom prst="flowChartConnector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А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2222500</wp:posOffset>
            </wp:positionH>
            <wp:positionV relativeFrom="paragraph">
              <wp:posOffset>226060</wp:posOffset>
            </wp:positionV>
            <wp:extent cx="657860" cy="0"/>
            <wp:effectExtent l="27940" t="60325" r="9525" b="63500"/>
            <wp:wrapNone/>
            <wp:docPr id="196" name="Line 41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 flipH="1">
                      <a:off x="0" y="0"/>
                      <a:ext cx="657860" cy="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 type="triangle" w="med" len="med"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2880360</wp:posOffset>
            </wp:positionH>
            <wp:positionV relativeFrom="paragraph">
              <wp:posOffset>48260</wp:posOffset>
            </wp:positionV>
            <wp:extent cx="0" cy="177800"/>
            <wp:effectExtent l="9525" t="15875" r="9525" b="15875"/>
            <wp:wrapNone/>
            <wp:docPr id="195" name="Line 41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7780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1582420</wp:posOffset>
            </wp:positionH>
            <wp:positionV relativeFrom="paragraph">
              <wp:posOffset>226060</wp:posOffset>
            </wp:positionV>
            <wp:extent cx="657860" cy="0"/>
            <wp:effectExtent l="26035" t="60325" r="11430" b="63500"/>
            <wp:wrapNone/>
            <wp:docPr id="194" name="Line 37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 flipH="1">
                      <a:off x="0" y="0"/>
                      <a:ext cx="657860" cy="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 type="triangle" w="med" len="med"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2222500</wp:posOffset>
            </wp:positionH>
            <wp:positionV relativeFrom="paragraph">
              <wp:posOffset>48260</wp:posOffset>
            </wp:positionV>
            <wp:extent cx="0" cy="177800"/>
            <wp:effectExtent l="18415" t="15875" r="10160" b="15875"/>
            <wp:wrapNone/>
            <wp:docPr id="193" name="Line 37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7780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30592" behindDoc="0" locked="0" layoutInCell="1" allowOverlap="1">
            <wp:simplePos x="0" y="0"/>
            <wp:positionH relativeFrom="column">
              <wp:posOffset>904875</wp:posOffset>
            </wp:positionH>
            <wp:positionV relativeFrom="paragraph">
              <wp:posOffset>147955</wp:posOffset>
            </wp:positionV>
            <wp:extent cx="687705" cy="0"/>
            <wp:effectExtent l="15240" t="58420" r="20955" b="65405"/>
            <wp:wrapNone/>
            <wp:docPr id="192" name="Line 207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687705" cy="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 type="triangle" w="med" len="med"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29568" behindDoc="0" locked="0" layoutInCell="1" allowOverlap="1">
            <wp:simplePos x="0" y="0"/>
            <wp:positionH relativeFrom="column">
              <wp:posOffset>1592580</wp:posOffset>
            </wp:positionH>
            <wp:positionV relativeFrom="paragraph">
              <wp:posOffset>39370</wp:posOffset>
            </wp:positionV>
            <wp:extent cx="0" cy="253365"/>
            <wp:effectExtent l="17145" t="16510" r="11430" b="15875"/>
            <wp:wrapNone/>
            <wp:docPr id="191" name="Line 20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253365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32640" behindDoc="0" locked="0" layoutInCell="1" allowOverlap="1">
            <wp:simplePos x="0" y="0"/>
            <wp:positionH relativeFrom="column">
              <wp:posOffset>2606040</wp:posOffset>
            </wp:positionH>
            <wp:positionV relativeFrom="paragraph">
              <wp:posOffset>95250</wp:posOffset>
            </wp:positionV>
            <wp:extent cx="253365" cy="180975"/>
            <wp:effectExtent l="1905" t="1270" r="1905" b="0"/>
            <wp:wrapNone/>
            <wp:docPr id="190" name="Text Box 21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5336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Нет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27520" behindDoc="0" locked="0" layoutInCell="1" allowOverlap="1">
            <wp:simplePos x="0" y="0"/>
            <wp:positionH relativeFrom="column">
              <wp:posOffset>506730</wp:posOffset>
            </wp:positionH>
            <wp:positionV relativeFrom="paragraph">
              <wp:posOffset>59055</wp:posOffset>
            </wp:positionV>
            <wp:extent cx="2135505" cy="651510"/>
            <wp:effectExtent l="45720" t="22225" r="47625" b="12065"/>
            <wp:wrapNone/>
            <wp:docPr id="187" name="Group 206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2135505" cy="651510"/>
                      <a:chOff x="1932" y="2615"/>
                      <a:chExt cx="3363" cy="1026"/>
                    </a:xfrm>
                  </wp:grpSpPr>
                  <wp:wsp>
                    <wp:cNvPr id="188" name="AutoShape 202"/>
                    <wp:cNvSpPr>
                      <a:spLocks noChangeArrowheads="1"/>
                    </wp:cNvSpPr>
                    <wp:spPr bwMode="auto">
                      <a:xfrm>
                        <a:off x="1932" y="2615"/>
                        <a:ext cx="3363" cy="1026"/>
                      </a:xfrm>
                      <a:prstGeom prst="flowChartDecision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%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Часы1</w:t>
                          </w:r>
                        </w:p>
                      </wne:txbxContent>
                    </wp:txbx>
                    <wp:bodyPr rot="0" vert="horz" wrap="square" lIns="0" tIns="82800" rIns="0" bIns="45720" anchor="t" anchorCtr="0" upright="1">
                      <a:noAutofit/>
                    </wp:bodyPr>
                  </wp:wsp>
                  <wp:wsp>
                    <wp:cNvPr id="189" name="Text Box 203"/>
                    <wp:cNvSpPr txBox="1">
                      <a:spLocks noChangeArrowheads="1"/>
                    </wp:cNvSpPr>
                    <wp:spPr bwMode="auto">
                      <a:xfrm>
                        <a:off x="2817" y="2615"/>
                        <a:ext cx="369" cy="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10</w:t>
                          </w: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posOffset>2714625</wp:posOffset>
            </wp:positionH>
            <wp:positionV relativeFrom="paragraph">
              <wp:posOffset>151130</wp:posOffset>
            </wp:positionV>
            <wp:extent cx="0" cy="180975"/>
            <wp:effectExtent l="15240" t="14605" r="13335" b="13970"/>
            <wp:wrapNone/>
            <wp:docPr id="186" name="Line 26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 flipV="1">
                      <a:off x="0" y="0"/>
                      <a:ext cx="0" cy="180975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31616" behindDoc="0" locked="0" layoutInCell="1" allowOverlap="1">
            <wp:simplePos x="0" y="0"/>
            <wp:positionH relativeFrom="column">
              <wp:posOffset>2678430</wp:posOffset>
            </wp:positionH>
            <wp:positionV relativeFrom="paragraph">
              <wp:posOffset>6350</wp:posOffset>
            </wp:positionV>
            <wp:extent cx="3945255" cy="289560"/>
            <wp:effectExtent l="17145" t="12700" r="0" b="12065"/>
            <wp:wrapNone/>
            <wp:docPr id="179" name="Group 20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3945255" cy="289560"/>
                      <a:chOff x="5067" y="5066"/>
                      <a:chExt cx="6213" cy="1482"/>
                    </a:xfrm>
                  </wp:grpSpPr>
                  <wp:wsp>
                    <wp:cNvPr id="180" name="Line 209"/>
                    <wp:cNvCnPr>
                      <a:cxnSpLocks noChangeShapeType="1"/>
                    </wp:cNvCnPr>
                    <wp:spPr bwMode="auto">
                      <a:xfrm>
                        <a:off x="5067" y="5807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181" name="Group 210"/>
                    <wp:cNvGrpSpPr>
                      <a:grpSpLocks/>
                    </wp:cNvGrpSpPr>
                    <wp:grpSpPr bwMode="auto">
                      <a:xfrm>
                        <a:off x="5751" y="5066"/>
                        <a:ext cx="228" cy="1482"/>
                        <a:chOff x="5637" y="4724"/>
                        <a:chExt cx="228" cy="1482"/>
                      </a:xfrm>
                    </wp:grpSpPr>
                    <wp:wsp>
                      <wp:cNvPr id="182" name="Line 211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183" name="Line 212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184" name="Line 213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  <wp:wsp>
                    <wp:cNvPr id="185" name="Text Box 214"/>
                    <wp:cNvSpPr txBox="1">
                      <a:spLocks noChangeArrowheads="1"/>
                    </wp:cNvSpPr>
                    <wp:spPr bwMode="auto">
                      <a:xfrm>
                        <a:off x="5808" y="5066"/>
                        <a:ext cx="5472" cy="1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 xml:space="preserve">  Если истек интервал, срабатывает таймер</w:t>
                          </w:r>
                        </w:p>
                      </wne:txbxContent>
                    </wp:txbx>
                    <wp:bodyPr rot="0" vert="horz" wrap="square" lIns="18000" tIns="36000" rIns="18000" bIns="1080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column">
              <wp:posOffset>2533650</wp:posOffset>
            </wp:positionH>
            <wp:positionV relativeFrom="paragraph">
              <wp:posOffset>98425</wp:posOffset>
            </wp:positionV>
            <wp:extent cx="398145" cy="398145"/>
            <wp:effectExtent l="15240" t="14605" r="15240" b="15875"/>
            <wp:wrapNone/>
            <wp:docPr id="178" name="AutoShape 26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398145" cy="398145"/>
                    </a:xfrm>
                    <a:prstGeom prst="flowChartConnector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А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36736" behindDoc="0" locked="0" layoutInCell="1" allowOverlap="1">
            <wp:simplePos x="0" y="0"/>
            <wp:positionH relativeFrom="column">
              <wp:posOffset>1592580</wp:posOffset>
            </wp:positionH>
            <wp:positionV relativeFrom="paragraph">
              <wp:posOffset>9525</wp:posOffset>
            </wp:positionV>
            <wp:extent cx="0" cy="361950"/>
            <wp:effectExtent l="17145" t="16510" r="11430" b="12065"/>
            <wp:wrapNone/>
            <wp:docPr id="177" name="Line 227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36195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34688" behindDoc="0" locked="0" layoutInCell="1" allowOverlap="1">
            <wp:simplePos x="0" y="0"/>
            <wp:positionH relativeFrom="column">
              <wp:posOffset>687705</wp:posOffset>
            </wp:positionH>
            <wp:positionV relativeFrom="paragraph">
              <wp:posOffset>29210</wp:posOffset>
            </wp:positionV>
            <wp:extent cx="1809750" cy="419100"/>
            <wp:effectExtent l="17145" t="3175" r="11430" b="15875"/>
            <wp:wrapNone/>
            <wp:docPr id="174" name="Group 217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1809750" cy="419100"/>
                      <a:chOff x="2217" y="11474"/>
                      <a:chExt cx="2850" cy="660"/>
                    </a:xfrm>
                  </wp:grpSpPr>
                  <wp:wsp>
                    <wp:cNvPr id="175" name="AutoShape 218"/>
                    <wp:cNvSpPr>
                      <a:spLocks noChangeArrowheads="1"/>
                    </wp:cNvSpPr>
                    <wp:spPr bwMode="auto">
                      <a:xfrm>
                        <a:off x="2217" y="11645"/>
                        <a:ext cx="2850" cy="489"/>
                      </a:xfrm>
                      <a:prstGeom prst="flowChartProcess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%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Format(Time,</w:t>
                          </w:r>
                          <w:r>
                            <w:rPr>
                              <w:sz w:val="32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lang w:val="en-US"/>
                            </w:rPr>
                            <w:t>"hh.mm.ss")</w:t>
                          </w:r>
                        </w:p>
                      </wne:txbxContent>
                    </wp:txbx>
                    <wp:bodyPr rot="0" vert="horz" wrap="square" lIns="18000" tIns="45720" rIns="18000" bIns="45720" anchor="t" anchorCtr="0" upright="1">
                      <a:noAutofit/>
                    </wp:bodyPr>
                  </wp:wsp>
                  <wp:wsp>
                    <wp:cNvPr id="176" name="Text Box 219"/>
                    <wp:cNvSpPr txBox="1">
                      <a:spLocks noChangeArrowheads="1"/>
                    </wp:cNvSpPr>
                    <wp:spPr bwMode="auto">
                      <a:xfrm>
                        <a:off x="2357" y="11474"/>
                        <a:ext cx="433" cy="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11</w:t>
                          </w: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35712" behindDoc="0" locked="0" layoutInCell="1" allowOverlap="1">
            <wp:simplePos x="0" y="0"/>
            <wp:positionH relativeFrom="column">
              <wp:posOffset>2497455</wp:posOffset>
            </wp:positionH>
            <wp:positionV relativeFrom="paragraph">
              <wp:posOffset>158750</wp:posOffset>
            </wp:positionV>
            <wp:extent cx="3945255" cy="289560"/>
            <wp:effectExtent l="17145" t="18415" r="0" b="15875"/>
            <wp:wrapNone/>
            <wp:docPr id="167" name="Group 22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3945255" cy="289560"/>
                      <a:chOff x="5067" y="5066"/>
                      <a:chExt cx="6213" cy="1482"/>
                    </a:xfrm>
                  </wp:grpSpPr>
                  <wp:wsp>
                    <wp:cNvPr id="168" name="Line 221"/>
                    <wp:cNvCnPr>
                      <a:cxnSpLocks noChangeShapeType="1"/>
                    </wp:cNvCnPr>
                    <wp:spPr bwMode="auto">
                      <a:xfrm>
                        <a:off x="5067" y="5807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169" name="Group 222"/>
                    <wp:cNvGrpSpPr>
                      <a:grpSpLocks/>
                    </wp:cNvGrpSpPr>
                    <wp:grpSpPr bwMode="auto">
                      <a:xfrm>
                        <a:off x="5751" y="5066"/>
                        <a:ext cx="228" cy="1482"/>
                        <a:chOff x="5637" y="4724"/>
                        <a:chExt cx="228" cy="1482"/>
                      </a:xfrm>
                    </wp:grpSpPr>
                    <wp:wsp>
                      <wp:cNvPr id="170" name="Line 223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171" name="Line 224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172" name="Line 225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  <wp:wsp>
                    <wp:cNvPr id="173" name="Text Box 226"/>
                    <wp:cNvSpPr txBox="1">
                      <a:spLocks noChangeArrowheads="1"/>
                    </wp:cNvSpPr>
                    <wp:spPr bwMode="auto">
                      <a:xfrm>
                        <a:off x="5808" y="5066"/>
                        <a:ext cx="5472" cy="1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 xml:space="preserve">  Получаем текущее время в формате “час.мин.сек”</w:t>
                          </w:r>
                        </w:p>
                      </wne:txbxContent>
                    </wp:txbx>
                    <wp:bodyPr rot="0" vert="horz" wrap="square" lIns="18000" tIns="36000" rIns="18000" bIns="1080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39808" behindDoc="0" locked="0" layoutInCell="1" allowOverlap="1">
            <wp:simplePos x="0" y="0"/>
            <wp:positionH relativeFrom="column">
              <wp:posOffset>1592580</wp:posOffset>
            </wp:positionH>
            <wp:positionV relativeFrom="paragraph">
              <wp:posOffset>-3810</wp:posOffset>
            </wp:positionV>
            <wp:extent cx="0" cy="180975"/>
            <wp:effectExtent l="17145" t="18415" r="11430" b="10160"/>
            <wp:wrapNone/>
            <wp:docPr id="166" name="Line 23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80975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38784" behindDoc="0" locked="0" layoutInCell="1" allowOverlap="1">
            <wp:simplePos x="0" y="0"/>
            <wp:positionH relativeFrom="column">
              <wp:posOffset>2497455</wp:posOffset>
            </wp:positionH>
            <wp:positionV relativeFrom="paragraph">
              <wp:posOffset>198120</wp:posOffset>
            </wp:positionV>
            <wp:extent cx="3945255" cy="289560"/>
            <wp:effectExtent l="17145" t="10795" r="0" b="13970"/>
            <wp:wrapNone/>
            <wp:docPr id="159" name="Group 23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3945255" cy="289560"/>
                      <a:chOff x="5067" y="5066"/>
                      <a:chExt cx="6213" cy="1482"/>
                    </a:xfrm>
                  </wp:grpSpPr>
                  <wp:wsp>
                    <wp:cNvPr id="160" name="Line 232"/>
                    <wp:cNvCnPr>
                      <a:cxnSpLocks noChangeShapeType="1"/>
                    </wp:cNvCnPr>
                    <wp:spPr bwMode="auto">
                      <a:xfrm>
                        <a:off x="5067" y="5807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161" name="Group 233"/>
                    <wp:cNvGrpSpPr>
                      <a:grpSpLocks/>
                    </wp:cNvGrpSpPr>
                    <wp:grpSpPr bwMode="auto">
                      <a:xfrm>
                        <a:off x="5751" y="5066"/>
                        <a:ext cx="228" cy="1482"/>
                        <a:chOff x="5637" y="4724"/>
                        <a:chExt cx="228" cy="1482"/>
                      </a:xfrm>
                    </wp:grpSpPr>
                    <wp:wsp>
                      <wp:cNvPr id="162" name="Line 234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163" name="Line 235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164" name="Line 236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  <wp:wsp>
                    <wp:cNvPr id="165" name="Text Box 237"/>
                    <wp:cNvSpPr txBox="1">
                      <a:spLocks noChangeArrowheads="1"/>
                    </wp:cNvSpPr>
                    <wp:spPr bwMode="auto">
                      <a:xfrm>
                        <a:off x="5808" y="5066"/>
                        <a:ext cx="5472" cy="1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 xml:space="preserve">  Получаем время в формате “мин.сек”</w:t>
                          </w:r>
                        </w:p>
                      </wne:txbxContent>
                    </wp:txbx>
                    <wp:bodyPr rot="0" vert="horz" wrap="square" lIns="18000" tIns="36000" rIns="18000" bIns="1080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37760" behindDoc="0" locked="0" layoutInCell="1" allowOverlap="1">
            <wp:simplePos x="0" y="0"/>
            <wp:positionH relativeFrom="column">
              <wp:posOffset>687705</wp:posOffset>
            </wp:positionH>
            <wp:positionV relativeFrom="paragraph">
              <wp:posOffset>68580</wp:posOffset>
            </wp:positionV>
            <wp:extent cx="1809750" cy="419100"/>
            <wp:effectExtent l="17145" t="0" r="11430" b="13970"/>
            <wp:wrapNone/>
            <wp:docPr id="156" name="Group 22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1809750" cy="419100"/>
                      <a:chOff x="2217" y="11474"/>
                      <a:chExt cx="2850" cy="660"/>
                    </a:xfrm>
                  </wp:grpSpPr>
                  <wp:wsp>
                    <wp:cNvPr id="157" name="AutoShape 229"/>
                    <wp:cNvSpPr>
                      <a:spLocks noChangeArrowheads="1"/>
                    </wp:cNvSpPr>
                    <wp:spPr bwMode="auto">
                      <a:xfrm>
                        <a:off x="2217" y="11645"/>
                        <a:ext cx="2850" cy="489"/>
                      </a:xfrm>
                      <a:prstGeom prst="flowChartProcess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%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Mid(("hh.mm.ss")), 4, 5)</w:t>
                          </w:r>
                        </w:p>
                      </wne:txbxContent>
                    </wp:txbx>
                    <wp:bodyPr rot="0" vert="horz" wrap="square" lIns="18000" tIns="45720" rIns="18000" bIns="45720" anchor="t" anchorCtr="0" upright="1">
                      <a:noAutofit/>
                    </wp:bodyPr>
                  </wp:wsp>
                  <wp:wsp>
                    <wp:cNvPr id="158" name="Text Box 230"/>
                    <wp:cNvSpPr txBox="1">
                      <a:spLocks noChangeArrowheads="1"/>
                    </wp:cNvSpPr>
                    <wp:spPr bwMode="auto">
                      <a:xfrm>
                        <a:off x="2357" y="11474"/>
                        <a:ext cx="433" cy="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12</w:t>
                          </w: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33664" behindDoc="0" locked="0" layoutInCell="1" allowOverlap="1">
            <wp:simplePos x="0" y="0"/>
            <wp:positionH relativeFrom="column">
              <wp:posOffset>1701165</wp:posOffset>
            </wp:positionH>
            <wp:positionV relativeFrom="paragraph">
              <wp:posOffset>-619125</wp:posOffset>
            </wp:positionV>
            <wp:extent cx="253365" cy="180975"/>
            <wp:effectExtent l="1905" t="3175" r="1905" b="0"/>
            <wp:wrapNone/>
            <wp:docPr id="155" name="Text Box 216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5336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Да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column">
              <wp:posOffset>1592580</wp:posOffset>
            </wp:positionH>
            <wp:positionV relativeFrom="paragraph">
              <wp:posOffset>35560</wp:posOffset>
            </wp:positionV>
            <wp:extent cx="0" cy="144780"/>
            <wp:effectExtent l="17145" t="10795" r="11430" b="15875"/>
            <wp:wrapNone/>
            <wp:docPr id="154" name="Line 24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4478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column">
              <wp:posOffset>2497455</wp:posOffset>
            </wp:positionH>
            <wp:positionV relativeFrom="paragraph">
              <wp:posOffset>201295</wp:posOffset>
            </wp:positionV>
            <wp:extent cx="3945255" cy="289560"/>
            <wp:effectExtent l="17145" t="14605" r="0" b="10160"/>
            <wp:wrapNone/>
            <wp:docPr id="147" name="Group 24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3945255" cy="289560"/>
                      <a:chOff x="5067" y="5066"/>
                      <a:chExt cx="6213" cy="1482"/>
                    </a:xfrm>
                  </wp:grpSpPr>
                  <wp:wsp>
                    <wp:cNvPr id="148" name="Line 243"/>
                    <wp:cNvCnPr>
                      <a:cxnSpLocks noChangeShapeType="1"/>
                    </wp:cNvCnPr>
                    <wp:spPr bwMode="auto">
                      <a:xfrm>
                        <a:off x="5067" y="5807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149" name="Group 244"/>
                    <wp:cNvGrpSpPr>
                      <a:grpSpLocks/>
                    </wp:cNvGrpSpPr>
                    <wp:grpSpPr bwMode="auto">
                      <a:xfrm>
                        <a:off x="5751" y="5066"/>
                        <a:ext cx="228" cy="1482"/>
                        <a:chOff x="5637" y="4724"/>
                        <a:chExt cx="228" cy="1482"/>
                      </a:xfrm>
                    </wp:grpSpPr>
                    <wp:wsp>
                      <wp:cNvPr id="150" name="Line 245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151" name="Line 246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152" name="Line 247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  <wp:wsp>
                    <wp:cNvPr id="153" name="Text Box 248"/>
                    <wp:cNvSpPr txBox="1">
                      <a:spLocks noChangeArrowheads="1"/>
                    </wp:cNvSpPr>
                    <wp:spPr bwMode="auto">
                      <a:xfrm>
                        <a:off x="5808" y="5066"/>
                        <a:ext cx="5472" cy="1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 xml:space="preserve">  Записываем в переменную результат</w:t>
                          </w:r>
                        </w:p>
                      </wne:txbxContent>
                    </wp:txbx>
                    <wp:bodyPr rot="0" vert="horz" wrap="square" lIns="18000" tIns="36000" rIns="18000" bIns="1080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column">
              <wp:posOffset>687705</wp:posOffset>
            </wp:positionH>
            <wp:positionV relativeFrom="paragraph">
              <wp:posOffset>71755</wp:posOffset>
            </wp:positionV>
            <wp:extent cx="1809750" cy="419100"/>
            <wp:effectExtent l="17145" t="0" r="11430" b="10160"/>
            <wp:wrapNone/>
            <wp:docPr id="144" name="Group 23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1809750" cy="419100"/>
                      <a:chOff x="2217" y="11474"/>
                      <a:chExt cx="2850" cy="660"/>
                    </a:xfrm>
                  </wp:grpSpPr>
                  <wp:wsp>
                    <wp:cNvPr id="145" name="AutoShape 240"/>
                    <wp:cNvSpPr>
                      <a:spLocks noChangeArrowheads="1"/>
                    </wp:cNvSpPr>
                    <wp:spPr bwMode="auto">
                      <a:xfrm>
                        <a:off x="2217" y="11645"/>
                        <a:ext cx="2850" cy="489"/>
                      </a:xfrm>
                      <a:prstGeom prst="flowChartProcess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%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Mem = "mm.ss"</w:t>
                          </w:r>
                        </w:p>
                      </wne:txbxContent>
                    </wp:txbx>
                    <wp:bodyPr rot="0" vert="horz" wrap="square" lIns="18000" tIns="45720" rIns="18000" bIns="45720" anchor="t" anchorCtr="0" upright="1">
                      <a:noAutofit/>
                    </wp:bodyPr>
                  </wp:wsp>
                  <wp:wsp>
                    <wp:cNvPr id="146" name="Text Box 241"/>
                    <wp:cNvSpPr txBox="1">
                      <a:spLocks noChangeArrowheads="1"/>
                    </wp:cNvSpPr>
                    <wp:spPr bwMode="auto">
                      <a:xfrm>
                        <a:off x="2357" y="11474"/>
                        <a:ext cx="433" cy="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13</w:t>
                          </w: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posOffset>1582420</wp:posOffset>
            </wp:positionH>
            <wp:positionV relativeFrom="paragraph">
              <wp:posOffset>78740</wp:posOffset>
            </wp:positionV>
            <wp:extent cx="0" cy="195580"/>
            <wp:effectExtent l="16510" t="15240" r="12065" b="17780"/>
            <wp:wrapNone/>
            <wp:docPr id="143" name="Line 26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9558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column">
              <wp:posOffset>2678430</wp:posOffset>
            </wp:positionH>
            <wp:positionV relativeFrom="paragraph">
              <wp:posOffset>225425</wp:posOffset>
            </wp:positionV>
            <wp:extent cx="3945255" cy="289560"/>
            <wp:effectExtent l="17145" t="14605" r="0" b="10160"/>
            <wp:wrapNone/>
            <wp:docPr id="136" name="Group 25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3945255" cy="289560"/>
                      <a:chOff x="5067" y="5066"/>
                      <a:chExt cx="6213" cy="1482"/>
                    </a:xfrm>
                  </wp:grpSpPr>
                  <wp:wsp>
                    <wp:cNvPr id="137" name="Line 254"/>
                    <wp:cNvCnPr>
                      <a:cxnSpLocks noChangeShapeType="1"/>
                    </wp:cNvCnPr>
                    <wp:spPr bwMode="auto">
                      <a:xfrm>
                        <a:off x="5067" y="5807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138" name="Group 255"/>
                    <wp:cNvGrpSpPr>
                      <a:grpSpLocks/>
                    </wp:cNvGrpSpPr>
                    <wp:grpSpPr bwMode="auto">
                      <a:xfrm>
                        <a:off x="5751" y="5066"/>
                        <a:ext cx="228" cy="1482"/>
                        <a:chOff x="5637" y="4724"/>
                        <a:chExt cx="228" cy="1482"/>
                      </a:xfrm>
                    </wp:grpSpPr>
                    <wp:wsp>
                      <wp:cNvPr id="139" name="Line 256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140" name="Line 257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141" name="Line 258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  <wp:wsp>
                    <wp:cNvPr id="142" name="Text Box 259"/>
                    <wp:cNvSpPr txBox="1">
                      <a:spLocks noChangeArrowheads="1"/>
                    </wp:cNvSpPr>
                    <wp:spPr bwMode="auto">
                      <a:xfrm>
                        <a:off x="5808" y="5066"/>
                        <a:ext cx="5472" cy="1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 xml:space="preserve">  Если 15 минут текущего часа</w:t>
                          </w:r>
                        </w:p>
                      </wne:txbxContent>
                    </wp:txbx>
                    <wp:bodyPr rot="0" vert="horz" wrap="square" lIns="18000" tIns="36000" rIns="18000" bIns="1080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2741295</wp:posOffset>
            </wp:positionH>
            <wp:positionV relativeFrom="paragraph">
              <wp:posOffset>-109855</wp:posOffset>
            </wp:positionV>
            <wp:extent cx="0" cy="180975"/>
            <wp:effectExtent l="13335" t="13335" r="15240" b="15240"/>
            <wp:wrapNone/>
            <wp:docPr id="135" name="Line 267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 flipV="1">
                      <a:off x="0" y="0"/>
                      <a:ext cx="0" cy="180975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column">
              <wp:posOffset>2560320</wp:posOffset>
            </wp:positionH>
            <wp:positionV relativeFrom="paragraph">
              <wp:posOffset>71120</wp:posOffset>
            </wp:positionV>
            <wp:extent cx="398145" cy="398145"/>
            <wp:effectExtent l="13335" t="13335" r="17145" b="17145"/>
            <wp:wrapNone/>
            <wp:docPr id="134" name="AutoShape 266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398145" cy="398145"/>
                    </a:xfrm>
                    <a:prstGeom prst="flowChartConnector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А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1564640</wp:posOffset>
            </wp:positionH>
            <wp:positionV relativeFrom="paragraph">
              <wp:posOffset>-1905</wp:posOffset>
            </wp:positionV>
            <wp:extent cx="0" cy="391160"/>
            <wp:effectExtent l="17780" t="11430" r="10795" b="16510"/>
            <wp:wrapNone/>
            <wp:docPr id="133" name="Line 30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39116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column">
              <wp:posOffset>506730</wp:posOffset>
            </wp:positionH>
            <wp:positionV relativeFrom="paragraph">
              <wp:posOffset>-655955</wp:posOffset>
            </wp:positionV>
            <wp:extent cx="2135505" cy="651510"/>
            <wp:effectExtent l="45720" t="24130" r="47625" b="19685"/>
            <wp:wrapNone/>
            <wp:docPr id="130" name="Group 25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2135505" cy="651510"/>
                      <a:chOff x="1932" y="2615"/>
                      <a:chExt cx="3363" cy="1026"/>
                    </a:xfrm>
                  </wp:grpSpPr>
                  <wp:wsp>
                    <wp:cNvPr id="131" name="AutoShape 251"/>
                    <wp:cNvSpPr>
                      <a:spLocks noChangeArrowheads="1"/>
                    </wp:cNvSpPr>
                    <wp:spPr bwMode="auto">
                      <a:xfrm>
                        <a:off x="1932" y="2615"/>
                        <a:ext cx="3363" cy="1026"/>
                      </a:xfrm>
                      <a:prstGeom prst="flowChartDecision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%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Mem = "15.00"</w:t>
                          </w:r>
                        </w:p>
                      </wne:txbxContent>
                    </wp:txbx>
                    <wp:bodyPr rot="0" vert="horz" wrap="square" lIns="0" tIns="82800" rIns="0" bIns="45720" anchor="t" anchorCtr="0" upright="1">
                      <a:noAutofit/>
                    </wp:bodyPr>
                  </wp:wsp>
                  <wp:wsp>
                    <wp:cNvPr id="132" name="Text Box 252"/>
                    <wp:cNvSpPr txBox="1">
                      <a:spLocks noChangeArrowheads="1"/>
                    </wp:cNvSpPr>
                    <wp:spPr bwMode="auto">
                      <a:xfrm>
                        <a:off x="2817" y="2615"/>
                        <a:ext cx="369" cy="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14</w:t>
                          </w: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column">
              <wp:posOffset>2606040</wp:posOffset>
            </wp:positionH>
            <wp:positionV relativeFrom="paragraph">
              <wp:posOffset>-619760</wp:posOffset>
            </wp:positionV>
            <wp:extent cx="253365" cy="180975"/>
            <wp:effectExtent l="1905" t="3175" r="1905" b="0"/>
            <wp:wrapNone/>
            <wp:docPr id="129" name="Text Box 26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5336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Нет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column">
              <wp:posOffset>1701165</wp:posOffset>
            </wp:positionH>
            <wp:positionV relativeFrom="paragraph">
              <wp:posOffset>67945</wp:posOffset>
            </wp:positionV>
            <wp:extent cx="253365" cy="180975"/>
            <wp:effectExtent l="1905" t="0" r="1905" b="4445"/>
            <wp:wrapNone/>
            <wp:docPr id="128" name="Text Box 26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5336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Да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1562735</wp:posOffset>
            </wp:positionH>
            <wp:positionV relativeFrom="paragraph">
              <wp:posOffset>989965</wp:posOffset>
            </wp:positionV>
            <wp:extent cx="0" cy="144780"/>
            <wp:effectExtent l="15875" t="17780" r="12700" b="18415"/>
            <wp:wrapNone/>
            <wp:docPr id="127" name="Line 29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4478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1562735</wp:posOffset>
            </wp:positionH>
            <wp:positionV relativeFrom="paragraph">
              <wp:posOffset>483235</wp:posOffset>
            </wp:positionV>
            <wp:extent cx="0" cy="180975"/>
            <wp:effectExtent l="15875" t="15875" r="12700" b="12700"/>
            <wp:wrapNone/>
            <wp:docPr id="126" name="Line 28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80975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2467610</wp:posOffset>
            </wp:positionH>
            <wp:positionV relativeFrom="paragraph">
              <wp:posOffset>685165</wp:posOffset>
            </wp:positionV>
            <wp:extent cx="3945255" cy="289560"/>
            <wp:effectExtent l="15875" t="17780" r="1270" b="16510"/>
            <wp:wrapNone/>
            <wp:docPr id="119" name="Group 28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3945255" cy="289560"/>
                      <a:chOff x="5067" y="5066"/>
                      <a:chExt cx="6213" cy="1482"/>
                    </a:xfrm>
                  </wp:grpSpPr>
                  <wp:wsp>
                    <wp:cNvPr id="120" name="Line 282"/>
                    <wp:cNvCnPr>
                      <a:cxnSpLocks noChangeShapeType="1"/>
                    </wp:cNvCnPr>
                    <wp:spPr bwMode="auto">
                      <a:xfrm>
                        <a:off x="5067" y="5807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121" name="Group 283"/>
                    <wp:cNvGrpSpPr>
                      <a:grpSpLocks/>
                    </wp:cNvGrpSpPr>
                    <wp:grpSpPr bwMode="auto">
                      <a:xfrm>
                        <a:off x="5751" y="5066"/>
                        <a:ext cx="228" cy="1482"/>
                        <a:chOff x="5637" y="4724"/>
                        <a:chExt cx="228" cy="1482"/>
                      </a:xfrm>
                    </wp:grpSpPr>
                    <wp:wsp>
                      <wp:cNvPr id="122" name="Line 284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123" name="Line 285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124" name="Line 286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  <wp:wsp>
                    <wp:cNvPr id="125" name="Text Box 287"/>
                    <wp:cNvSpPr txBox="1">
                      <a:spLocks noChangeArrowheads="1"/>
                    </wp:cNvSpPr>
                    <wp:spPr bwMode="auto">
                      <a:xfrm>
                        <a:off x="5808" y="5066"/>
                        <a:ext cx="5472" cy="1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 xml:space="preserve">  Запускаем таймер 2</w:t>
                          </w:r>
                        </w:p>
                      </wne:txbxContent>
                    </wp:txbx>
                    <wp:bodyPr rot="0" vert="horz" wrap="square" lIns="18000" tIns="36000" rIns="18000" bIns="1080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657860</wp:posOffset>
            </wp:positionH>
            <wp:positionV relativeFrom="paragraph">
              <wp:posOffset>555625</wp:posOffset>
            </wp:positionV>
            <wp:extent cx="1809750" cy="419100"/>
            <wp:effectExtent l="15875" t="2540" r="12700" b="16510"/>
            <wp:wrapNone/>
            <wp:docPr id="116" name="Group 27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1809750" cy="419100"/>
                      <a:chOff x="2217" y="11474"/>
                      <a:chExt cx="2850" cy="660"/>
                    </a:xfrm>
                  </wp:grpSpPr>
                  <wp:wsp>
                    <wp:cNvPr id="117" name="AutoShape 279"/>
                    <wp:cNvSpPr>
                      <a:spLocks noChangeArrowheads="1"/>
                    </wp:cNvSpPr>
                    <wp:spPr bwMode="auto">
                      <a:xfrm>
                        <a:off x="2217" y="11645"/>
                        <a:ext cx="2850" cy="489"/>
                      </a:xfrm>
                      <a:prstGeom prst="flowChartProcess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%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Часы2.Enabled = True</w:t>
                          </w:r>
                        </w:p>
                      </wne:txbxContent>
                    </wp:txbx>
                    <wp:bodyPr rot="0" vert="horz" wrap="square" lIns="18000" tIns="45720" rIns="18000" bIns="45720" anchor="t" anchorCtr="0" upright="1">
                      <a:noAutofit/>
                    </wp:bodyPr>
                  </wp:wsp>
                  <wp:wsp>
                    <wp:cNvPr id="118" name="Text Box 280"/>
                    <wp:cNvSpPr txBox="1">
                      <a:spLocks noChangeArrowheads="1"/>
                    </wp:cNvSpPr>
                    <wp:spPr bwMode="auto">
                      <a:xfrm>
                        <a:off x="2357" y="11474"/>
                        <a:ext cx="433" cy="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16</w:t>
                          </w: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2467610</wp:posOffset>
            </wp:positionH>
            <wp:positionV relativeFrom="paragraph">
              <wp:posOffset>178435</wp:posOffset>
            </wp:positionV>
            <wp:extent cx="3945255" cy="289560"/>
            <wp:effectExtent l="15875" t="15875" r="1270" b="18415"/>
            <wp:wrapNone/>
            <wp:docPr id="109" name="Group 27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3945255" cy="289560"/>
                      <a:chOff x="5067" y="5066"/>
                      <a:chExt cx="6213" cy="1482"/>
                    </a:xfrm>
                  </wp:grpSpPr>
                  <wp:wsp>
                    <wp:cNvPr id="110" name="Line 272"/>
                    <wp:cNvCnPr>
                      <a:cxnSpLocks noChangeShapeType="1"/>
                    </wp:cNvCnPr>
                    <wp:spPr bwMode="auto">
                      <a:xfrm>
                        <a:off x="5067" y="5807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111" name="Group 273"/>
                    <wp:cNvGrpSpPr>
                      <a:grpSpLocks/>
                    </wp:cNvGrpSpPr>
                    <wp:grpSpPr bwMode="auto">
                      <a:xfrm>
                        <a:off x="5751" y="5066"/>
                        <a:ext cx="228" cy="1482"/>
                        <a:chOff x="5637" y="4724"/>
                        <a:chExt cx="228" cy="1482"/>
                      </a:xfrm>
                    </wp:grpSpPr>
                    <wp:wsp>
                      <wp:cNvPr id="112" name="Line 274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113" name="Line 275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114" name="Line 276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  <wp:wsp>
                    <wp:cNvPr id="115" name="Text Box 277"/>
                    <wp:cNvSpPr txBox="1">
                      <a:spLocks noChangeArrowheads="1"/>
                    </wp:cNvSpPr>
                    <wp:spPr bwMode="auto">
                      <a:xfrm>
                        <a:off x="5808" y="5066"/>
                        <a:ext cx="5472" cy="1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 xml:space="preserve">  Останавливаем таймер 1</w:t>
                          </w:r>
                        </w:p>
                      </wne:txbxContent>
                    </wp:txbx>
                    <wp:bodyPr rot="0" vert="horz" wrap="square" lIns="18000" tIns="36000" rIns="18000" bIns="1080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657860</wp:posOffset>
            </wp:positionH>
            <wp:positionV relativeFrom="paragraph">
              <wp:posOffset>48895</wp:posOffset>
            </wp:positionV>
            <wp:extent cx="1809750" cy="419100"/>
            <wp:effectExtent l="15875" t="635" r="12700" b="18415"/>
            <wp:wrapNone/>
            <wp:docPr id="106" name="Group 26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1809750" cy="419100"/>
                      <a:chOff x="2217" y="11474"/>
                      <a:chExt cx="2850" cy="660"/>
                    </a:xfrm>
                  </wp:grpSpPr>
                  <wp:wsp>
                    <wp:cNvPr id="107" name="AutoShape 269"/>
                    <wp:cNvSpPr>
                      <a:spLocks noChangeArrowheads="1"/>
                    </wp:cNvSpPr>
                    <wp:spPr bwMode="auto">
                      <a:xfrm>
                        <a:off x="2217" y="11645"/>
                        <a:ext cx="2850" cy="489"/>
                      </a:xfrm>
                      <a:prstGeom prst="flowChartProcess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%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Часы1.Enabled = False</w:t>
                          </w:r>
                        </w:p>
                      </wne:txbxContent>
                    </wp:txbx>
                    <wp:bodyPr rot="0" vert="horz" wrap="square" lIns="18000" tIns="45720" rIns="18000" bIns="45720" anchor="t" anchorCtr="0" upright="1">
                      <a:noAutofit/>
                    </wp:bodyPr>
                  </wp:wsp>
                  <wp:wsp>
                    <wp:cNvPr id="108" name="Text Box 270"/>
                    <wp:cNvSpPr txBox="1">
                      <a:spLocks noChangeArrowheads="1"/>
                    </wp:cNvSpPr>
                    <wp:spPr bwMode="auto">
                      <a:xfrm>
                        <a:off x="2357" y="11474"/>
                        <a:ext cx="433" cy="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15</w:t>
                          </w: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112395</wp:posOffset>
            </wp:positionV>
            <wp:extent cx="0" cy="124460"/>
            <wp:effectExtent l="15240" t="12700" r="13335" b="15240"/>
            <wp:wrapNone/>
            <wp:docPr id="105" name="Line 41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2446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112395</wp:posOffset>
            </wp:positionV>
            <wp:extent cx="391160" cy="0"/>
            <wp:effectExtent l="15240" t="12700" r="12700" b="15875"/>
            <wp:wrapNone/>
            <wp:docPr id="104" name="Line 41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 flipH="1">
                      <a:off x="0" y="0"/>
                      <a:ext cx="391160" cy="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53340</wp:posOffset>
            </wp:positionH>
            <wp:positionV relativeFrom="paragraph">
              <wp:posOffset>3175</wp:posOffset>
            </wp:positionV>
            <wp:extent cx="434340" cy="470535"/>
            <wp:effectExtent l="11430" t="13335" r="11430" b="20955"/>
            <wp:wrapNone/>
            <wp:docPr id="103" name="AutoShape 41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434340" cy="470535"/>
                    </a:xfrm>
                    <a:prstGeom prst="flowChartOffpageConnector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009</w:t>
                        </w:r>
                      </w:p>
                      <w:p w:rsidR="000D1BB4" w:rsidRDefault="000D1BB4">
                        <w:pPr>
                          <w:jc w:val="center"/>
                        </w:pPr>
                        <w:r>
                          <w:t>22</w:t>
                        </w:r>
                      </w:p>
                    </wne:txbxContent>
                  </wp:txbx>
                  <wp:bodyPr rot="0" vert="horz" wrap="square" lIns="18000" tIns="10800" rIns="18000" bIns="1080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657860</wp:posOffset>
            </wp:positionH>
            <wp:positionV relativeFrom="paragraph">
              <wp:posOffset>200025</wp:posOffset>
            </wp:positionV>
            <wp:extent cx="1809750" cy="656590"/>
            <wp:effectExtent l="15875" t="10160" r="12700" b="9525"/>
            <wp:wrapNone/>
            <wp:docPr id="102" name="AutoShape 29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1809750" cy="656590"/>
                    </a:xfrm>
                    <a:prstGeom prst="flowChartProcess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pStyle w:val="2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MemPath = "C:\Program Files\FreeMemory\</w:t>
                        </w:r>
                      </w:p>
                      <w:p w:rsidR="000D1BB4" w:rsidRDefault="000D1BB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FreeMemory.exe"</w:t>
                        </w:r>
                      </w:p>
                    </wne:txbxContent>
                  </wp:txbx>
                  <wp:bodyPr rot="0" vert="horz" wrap="square" lIns="18000" tIns="45720" rIns="1800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746760</wp:posOffset>
            </wp:positionH>
            <wp:positionV relativeFrom="paragraph">
              <wp:posOffset>91440</wp:posOffset>
            </wp:positionV>
            <wp:extent cx="274955" cy="180975"/>
            <wp:effectExtent l="0" t="0" r="1270" b="3175"/>
            <wp:wrapNone/>
            <wp:docPr id="101" name="Text Box 29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7495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17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2471420</wp:posOffset>
            </wp:positionH>
            <wp:positionV relativeFrom="paragraph">
              <wp:posOffset>160655</wp:posOffset>
            </wp:positionV>
            <wp:extent cx="3945255" cy="289560"/>
            <wp:effectExtent l="10160" t="13970" r="0" b="10795"/>
            <wp:wrapNone/>
            <wp:docPr id="94" name="Group 29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3945255" cy="289560"/>
                      <a:chOff x="5067" y="5066"/>
                      <a:chExt cx="6213" cy="1482"/>
                    </a:xfrm>
                  </wp:grpSpPr>
                  <wp:wsp>
                    <wp:cNvPr id="95" name="Line 293"/>
                    <wp:cNvCnPr>
                      <a:cxnSpLocks noChangeShapeType="1"/>
                    </wp:cNvCnPr>
                    <wp:spPr bwMode="auto">
                      <a:xfrm>
                        <a:off x="5067" y="5807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96" name="Group 294"/>
                    <wp:cNvGrpSpPr>
                      <a:grpSpLocks/>
                    </wp:cNvGrpSpPr>
                    <wp:grpSpPr bwMode="auto">
                      <a:xfrm>
                        <a:off x="5751" y="5066"/>
                        <a:ext cx="228" cy="1482"/>
                        <a:chOff x="5637" y="4724"/>
                        <a:chExt cx="228" cy="1482"/>
                      </a:xfrm>
                    </wp:grpSpPr>
                    <wp:wsp>
                      <wp:cNvPr id="97" name="Line 295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98" name="Line 296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99" name="Line 297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  <wp:wsp>
                    <wp:cNvPr id="100" name="Text Box 298"/>
                    <wp:cNvSpPr txBox="1">
                      <a:spLocks noChangeArrowheads="1"/>
                    </wp:cNvSpPr>
                    <wp:spPr bwMode="auto">
                      <a:xfrm>
                        <a:off x="5808" y="5066"/>
                        <a:ext cx="5472" cy="1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 xml:space="preserve">  Присваиваем значение</w:t>
                          </w:r>
                        </w:p>
                      </wne:txbxContent>
                    </wp:txbx>
                    <wp:bodyPr rot="0" vert="horz" wrap="square" lIns="18000" tIns="36000" rIns="18000" bIns="1080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1546860</wp:posOffset>
            </wp:positionH>
            <wp:positionV relativeFrom="paragraph">
              <wp:posOffset>155575</wp:posOffset>
            </wp:positionV>
            <wp:extent cx="0" cy="160020"/>
            <wp:effectExtent l="9525" t="9525" r="9525" b="11430"/>
            <wp:wrapNone/>
            <wp:docPr id="93" name="Line 316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6002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480060</wp:posOffset>
            </wp:positionH>
            <wp:positionV relativeFrom="paragraph">
              <wp:posOffset>64135</wp:posOffset>
            </wp:positionV>
            <wp:extent cx="2135505" cy="977900"/>
            <wp:effectExtent l="38100" t="27940" r="36195" b="22860"/>
            <wp:wrapNone/>
            <wp:docPr id="92" name="AutoShape 30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35505" cy="977900"/>
                    </a:xfrm>
                    <a:prstGeom prst="flowChartDecision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Dir$(MemPath, vbNormal) &lt;&gt; ""</w:t>
                        </w:r>
                      </w:p>
                    </wne:txbxContent>
                  </wp:txbx>
                  <wp:bodyPr rot="0" vert="horz" wrap="square" lIns="0" tIns="82800" rIns="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1042035</wp:posOffset>
            </wp:positionH>
            <wp:positionV relativeFrom="paragraph">
              <wp:posOffset>64135</wp:posOffset>
            </wp:positionV>
            <wp:extent cx="234315" cy="180975"/>
            <wp:effectExtent l="0" t="0" r="3810" b="635"/>
            <wp:wrapNone/>
            <wp:docPr id="91" name="Text Box 30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3431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18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3182620</wp:posOffset>
            </wp:positionH>
            <wp:positionV relativeFrom="paragraph">
              <wp:posOffset>186055</wp:posOffset>
            </wp:positionV>
            <wp:extent cx="3945255" cy="289560"/>
            <wp:effectExtent l="16510" t="12065" r="635" b="12700"/>
            <wp:wrapNone/>
            <wp:docPr id="84" name="Group 30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3945255" cy="289560"/>
                      <a:chOff x="5067" y="5066"/>
                      <a:chExt cx="6213" cy="1482"/>
                    </a:xfrm>
                  </wp:grpSpPr>
                  <wp:wsp>
                    <wp:cNvPr id="85" name="Line 305"/>
                    <wp:cNvCnPr>
                      <a:cxnSpLocks noChangeShapeType="1"/>
                    </wp:cNvCnPr>
                    <wp:spPr bwMode="auto">
                      <a:xfrm>
                        <a:off x="5067" y="5807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86" name="Group 306"/>
                    <wp:cNvGrpSpPr>
                      <a:grpSpLocks/>
                    </wp:cNvGrpSpPr>
                    <wp:grpSpPr bwMode="auto">
                      <a:xfrm>
                        <a:off x="5751" y="5066"/>
                        <a:ext cx="228" cy="1482"/>
                        <a:chOff x="5637" y="4724"/>
                        <a:chExt cx="228" cy="1482"/>
                      </a:xfrm>
                    </wp:grpSpPr>
                    <wp:wsp>
                      <wp:cNvPr id="87" name="Line 307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88" name="Line 308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89" name="Line 309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  <wp:wsp>
                    <wp:cNvPr id="90" name="Text Box 310"/>
                    <wp:cNvSpPr txBox="1">
                      <a:spLocks noChangeArrowheads="1"/>
                    </wp:cNvSpPr>
                    <wp:spPr bwMode="auto">
                      <a:xfrm>
                        <a:off x="5808" y="5066"/>
                        <a:ext cx="5472" cy="1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 xml:space="preserve">  Проверяем наличие файла</w:t>
                          </w:r>
                        </w:p>
                      </wne:txbxContent>
                    </wp:txbx>
                    <wp:bodyPr rot="0" vert="horz" wrap="square" lIns="18000" tIns="36000" rIns="18000" bIns="1080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3147060</wp:posOffset>
            </wp:positionH>
            <wp:positionV relativeFrom="paragraph">
              <wp:posOffset>94615</wp:posOffset>
            </wp:positionV>
            <wp:extent cx="0" cy="462280"/>
            <wp:effectExtent l="9525" t="11430" r="9525" b="12065"/>
            <wp:wrapNone/>
            <wp:docPr id="83" name="Line 327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46228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2613660</wp:posOffset>
            </wp:positionH>
            <wp:positionV relativeFrom="paragraph">
              <wp:posOffset>94615</wp:posOffset>
            </wp:positionV>
            <wp:extent cx="657860" cy="0"/>
            <wp:effectExtent l="9525" t="11430" r="18415" b="17145"/>
            <wp:wrapNone/>
            <wp:docPr id="82" name="Line 326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657860" cy="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-192405</wp:posOffset>
            </wp:positionV>
            <wp:extent cx="253365" cy="180975"/>
            <wp:effectExtent l="3810" t="635" r="0" b="0"/>
            <wp:wrapNone/>
            <wp:docPr id="81" name="Text Box 31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5336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Нет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1546860</wp:posOffset>
            </wp:positionH>
            <wp:positionV relativeFrom="paragraph">
              <wp:posOffset>125095</wp:posOffset>
            </wp:positionV>
            <wp:extent cx="0" cy="1102360"/>
            <wp:effectExtent l="9525" t="13970" r="9525" b="17145"/>
            <wp:wrapNone/>
            <wp:docPr id="80" name="Line 31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10236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2222500</wp:posOffset>
            </wp:positionH>
            <wp:positionV relativeFrom="paragraph">
              <wp:posOffset>90805</wp:posOffset>
            </wp:positionV>
            <wp:extent cx="1737360" cy="1172210"/>
            <wp:effectExtent l="27940" t="17780" r="25400" b="10160"/>
            <wp:wrapNone/>
            <wp:docPr id="79" name="AutoShape 32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1737360" cy="1172210"/>
                    </a:xfrm>
                    <a:prstGeom prst="flowChartDisplay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MsgBox</w:t>
                        </w:r>
                      </w:p>
                      <w:p w:rsidR="000D1BB4" w:rsidRDefault="000D1BB4">
                        <w:pPr>
                          <w:pStyle w:val="20"/>
                        </w:pPr>
                        <w:r>
                          <w:t>"Файл FreeMemory.exe не найден, переустановите программу"</w:t>
                        </w:r>
                      </w:p>
                    </wne:txbxContent>
                  </wp:txbx>
                  <wp:bodyPr rot="0" vert="horz" wrap="square" lIns="0" tIns="45720" rIns="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2546350</wp:posOffset>
            </wp:positionH>
            <wp:positionV relativeFrom="paragraph">
              <wp:posOffset>18415</wp:posOffset>
            </wp:positionV>
            <wp:extent cx="253365" cy="180975"/>
            <wp:effectExtent l="0" t="2540" r="4445" b="0"/>
            <wp:wrapNone/>
            <wp:docPr id="78" name="Text Box 32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5336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19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1674495</wp:posOffset>
            </wp:positionH>
            <wp:positionV relativeFrom="paragraph">
              <wp:posOffset>194945</wp:posOffset>
            </wp:positionV>
            <wp:extent cx="253365" cy="180975"/>
            <wp:effectExtent l="3810" t="0" r="0" b="1905"/>
            <wp:wrapNone/>
            <wp:docPr id="77" name="Text Box 31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5336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Да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4462780</wp:posOffset>
            </wp:positionH>
            <wp:positionV relativeFrom="paragraph">
              <wp:posOffset>102235</wp:posOffset>
            </wp:positionV>
            <wp:extent cx="1483995" cy="217170"/>
            <wp:effectExtent l="1270" t="1270" r="635" b="635"/>
            <wp:wrapNone/>
            <wp:docPr id="76" name="Text Box 32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1483995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r>
                          <w:t xml:space="preserve">  Выдаем сообщение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3982720</wp:posOffset>
            </wp:positionH>
            <wp:positionV relativeFrom="paragraph">
              <wp:posOffset>66675</wp:posOffset>
            </wp:positionV>
            <wp:extent cx="579120" cy="289560"/>
            <wp:effectExtent l="16510" t="13335" r="13970" b="11430"/>
            <wp:wrapNone/>
            <wp:docPr id="70" name="Group 317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579120" cy="289560"/>
                      <a:chOff x="7689" y="9626"/>
                      <a:chExt cx="912" cy="456"/>
                    </a:xfrm>
                  </wp:grpSpPr>
                  <wp:wsp>
                    <wp:cNvPr id="71" name="Line 318"/>
                    <wp:cNvCnPr>
                      <a:cxnSpLocks noChangeShapeType="1"/>
                    </wp:cNvCnPr>
                    <wp:spPr bwMode="auto">
                      <a:xfrm>
                        <a:off x="7689" y="9854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72" name="Group 319"/>
                    <wp:cNvGrpSpPr>
                      <a:grpSpLocks/>
                    </wp:cNvGrpSpPr>
                    <wp:grpSpPr bwMode="auto">
                      <a:xfrm>
                        <a:off x="8373" y="9626"/>
                        <a:ext cx="228" cy="456"/>
                        <a:chOff x="5637" y="4724"/>
                        <a:chExt cx="228" cy="1482"/>
                      </a:xfrm>
                    </wp:grpSpPr>
                    <wp:wsp>
                      <wp:cNvPr id="73" name="Line 320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74" name="Line 321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75" name="Line 322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1333500</wp:posOffset>
            </wp:positionH>
            <wp:positionV relativeFrom="paragraph">
              <wp:posOffset>67945</wp:posOffset>
            </wp:positionV>
            <wp:extent cx="434340" cy="470535"/>
            <wp:effectExtent l="15240" t="10795" r="17145" b="23495"/>
            <wp:wrapNone/>
            <wp:docPr id="69" name="AutoShape 33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434340" cy="470535"/>
                    </a:xfrm>
                    <a:prstGeom prst="flowChartOffpageConnector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009</w:t>
                        </w:r>
                      </w:p>
                      <w:p w:rsidR="000D1BB4" w:rsidRDefault="000D1BB4">
                        <w:pPr>
                          <w:jc w:val="center"/>
                        </w:pPr>
                        <w:r>
                          <w:t>20</w:t>
                        </w:r>
                      </w:p>
                    </wne:txbxContent>
                  </wp:txbx>
                  <wp:bodyPr rot="0" vert="horz" wrap="square" lIns="18000" tIns="10800" rIns="18000" bIns="1080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3164840</wp:posOffset>
            </wp:positionH>
            <wp:positionV relativeFrom="paragraph">
              <wp:posOffset>94615</wp:posOffset>
            </wp:positionV>
            <wp:extent cx="0" cy="142240"/>
            <wp:effectExtent l="17780" t="18415" r="10795" b="10795"/>
            <wp:wrapNone/>
            <wp:docPr id="68" name="Line 33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4224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2969260</wp:posOffset>
            </wp:positionH>
            <wp:positionV relativeFrom="paragraph">
              <wp:posOffset>3175</wp:posOffset>
            </wp:positionV>
            <wp:extent cx="398145" cy="398145"/>
            <wp:effectExtent l="12700" t="17780" r="17780" b="12700"/>
            <wp:wrapNone/>
            <wp:docPr id="67" name="AutoShape 32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398145" cy="398145"/>
                    </a:xfrm>
                    <a:prstGeom prst="flowChartConnector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А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1404620</wp:posOffset>
            </wp:positionH>
            <wp:positionV relativeFrom="paragraph">
              <wp:posOffset>53340</wp:posOffset>
            </wp:positionV>
            <wp:extent cx="434340" cy="470535"/>
            <wp:effectExtent l="10160" t="10795" r="12700" b="13970"/>
            <wp:wrapNone/>
            <wp:docPr id="66" name="AutoShape 356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434340" cy="470535"/>
                    </a:xfrm>
                    <a:prstGeom prst="flowChartOffpageConnector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008</w:t>
                        </w:r>
                      </w:p>
                      <w:p w:rsidR="000D1BB4" w:rsidRDefault="000D1BB4">
                        <w:pPr>
                          <w:jc w:val="center"/>
                        </w:pPr>
                        <w:r>
                          <w:t>18</w:t>
                        </w:r>
                      </w:p>
                    </wne:txbxContent>
                  </wp:txbx>
                  <wp:bodyPr rot="0" vert="horz" wrap="square" lIns="18000" tIns="10800" rIns="18000" bIns="1080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3210560</wp:posOffset>
            </wp:positionH>
            <wp:positionV relativeFrom="paragraph">
              <wp:posOffset>231140</wp:posOffset>
            </wp:positionV>
            <wp:extent cx="3243580" cy="278130"/>
            <wp:effectExtent l="0" t="0" r="0" b="0"/>
            <wp:wrapNone/>
            <wp:docPr id="65" name="Text Box 34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24358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r>
                          <w:t xml:space="preserve">  Добавляем параметры ком.. строки</w:t>
                        </w:r>
                      </w:p>
                    </wne:txbxContent>
                  </wp:txbx>
                  <wp:bodyPr rot="0" vert="horz" wrap="square" lIns="18000" tIns="36000" rIns="18000" bIns="1080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3174365</wp:posOffset>
            </wp:positionH>
            <wp:positionV relativeFrom="paragraph">
              <wp:posOffset>231140</wp:posOffset>
            </wp:positionV>
            <wp:extent cx="144780" cy="289560"/>
            <wp:effectExtent l="17780" t="17780" r="18415" b="16510"/>
            <wp:wrapNone/>
            <wp:docPr id="61" name="Group 33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144780" cy="289560"/>
                      <a:chOff x="5637" y="4724"/>
                      <a:chExt cx="228" cy="1482"/>
                    </a:xfrm>
                  </wp:grpSpPr>
                  <wp:wsp>
                    <wp:cNvPr id="62" name="Line 340"/>
                    <wp:cNvCnPr>
                      <a:cxnSpLocks noChangeShapeType="1"/>
                    </wp:cNvCnPr>
                    <wp:spPr bwMode="auto">
                      <a:xfrm>
                        <a:off x="5637" y="4724"/>
                        <a:ext cx="0" cy="1482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wsp>
                    <wp:cNvPr id="63" name="Line 341"/>
                    <wp:cNvCnPr>
                      <a:cxnSpLocks noChangeShapeType="1"/>
                    </wp:cNvCnPr>
                    <wp:spPr bwMode="auto">
                      <a:xfrm>
                        <a:off x="5637" y="6206"/>
                        <a:ext cx="228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wsp>
                    <wp:cNvPr id="64" name="Line 342"/>
                    <wp:cNvCnPr>
                      <a:cxnSpLocks noChangeShapeType="1"/>
                    </wp:cNvCnPr>
                    <wp:spPr bwMode="auto">
                      <a:xfrm>
                        <a:off x="5637" y="4724"/>
                        <a:ext cx="228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503555</wp:posOffset>
            </wp:positionH>
            <wp:positionV relativeFrom="paragraph">
              <wp:posOffset>210185</wp:posOffset>
            </wp:positionV>
            <wp:extent cx="2236470" cy="310515"/>
            <wp:effectExtent l="13970" t="15875" r="16510" b="16510"/>
            <wp:wrapNone/>
            <wp:docPr id="60" name="AutoShape 33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236470" cy="310515"/>
                    </a:xfrm>
                    <a:prstGeom prst="flowChartProcess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MemPath = MemPath &amp; " C A"</w:t>
                        </w:r>
                      </w:p>
                    </wne:txbxContent>
                  </wp:txbx>
                  <wp:bodyPr rot="0" vert="horz" wrap="square" lIns="18000" tIns="45720" rIns="1800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800100</wp:posOffset>
            </wp:positionH>
            <wp:positionV relativeFrom="paragraph">
              <wp:posOffset>101600</wp:posOffset>
            </wp:positionV>
            <wp:extent cx="274955" cy="180975"/>
            <wp:effectExtent l="0" t="2540" r="0" b="0"/>
            <wp:wrapNone/>
            <wp:docPr id="59" name="Text Box 336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7495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20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1617980</wp:posOffset>
            </wp:positionH>
            <wp:positionV relativeFrom="paragraph">
              <wp:posOffset>66040</wp:posOffset>
            </wp:positionV>
            <wp:extent cx="0" cy="142240"/>
            <wp:effectExtent l="13970" t="14605" r="14605" b="14605"/>
            <wp:wrapNone/>
            <wp:docPr id="58" name="Line 357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4224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2740025</wp:posOffset>
            </wp:positionH>
            <wp:positionV relativeFrom="paragraph">
              <wp:posOffset>142240</wp:posOffset>
            </wp:positionV>
            <wp:extent cx="434340" cy="0"/>
            <wp:effectExtent l="12065" t="10160" r="10795" b="18415"/>
            <wp:wrapNone/>
            <wp:docPr id="57" name="Line 33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34340" cy="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prstDash val="lgDash"/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503555</wp:posOffset>
            </wp:positionH>
            <wp:positionV relativeFrom="paragraph">
              <wp:posOffset>205105</wp:posOffset>
            </wp:positionV>
            <wp:extent cx="2236470" cy="478155"/>
            <wp:effectExtent l="13970" t="11430" r="16510" b="15240"/>
            <wp:wrapNone/>
            <wp:docPr id="56" name="AutoShape 35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236470" cy="478155"/>
                    </a:xfrm>
                    <a:prstGeom prst="flowChartProcess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MemD = Shell(MemPath, vbMinimizedFocus)</w:t>
                        </w:r>
                      </w:p>
                    </wne:txbxContent>
                  </wp:txbx>
                  <wp:bodyPr rot="0" vert="horz" wrap="square" lIns="18000" tIns="45720" rIns="1800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800100</wp:posOffset>
            </wp:positionH>
            <wp:positionV relativeFrom="paragraph">
              <wp:posOffset>96520</wp:posOffset>
            </wp:positionV>
            <wp:extent cx="274955" cy="180975"/>
            <wp:effectExtent l="0" t="0" r="0" b="1905"/>
            <wp:wrapNone/>
            <wp:docPr id="55" name="Text Box 35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7495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21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1617980</wp:posOffset>
            </wp:positionH>
            <wp:positionV relativeFrom="paragraph">
              <wp:posOffset>60960</wp:posOffset>
            </wp:positionV>
            <wp:extent cx="0" cy="142240"/>
            <wp:effectExtent l="13970" t="10160" r="14605" b="9525"/>
            <wp:wrapNone/>
            <wp:docPr id="54" name="Line 367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4224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3174365</wp:posOffset>
            </wp:positionH>
            <wp:positionV relativeFrom="paragraph">
              <wp:posOffset>76200</wp:posOffset>
            </wp:positionV>
            <wp:extent cx="144780" cy="289560"/>
            <wp:effectExtent l="17780" t="11430" r="18415" b="13335"/>
            <wp:wrapNone/>
            <wp:docPr id="50" name="Group 36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144780" cy="289560"/>
                      <a:chOff x="5637" y="4724"/>
                      <a:chExt cx="228" cy="1482"/>
                    </a:xfrm>
                  </wp:grpSpPr>
                  <wp:wsp>
                    <wp:cNvPr id="51" name="Line 362"/>
                    <wp:cNvCnPr>
                      <a:cxnSpLocks noChangeShapeType="1"/>
                    </wp:cNvCnPr>
                    <wp:spPr bwMode="auto">
                      <a:xfrm>
                        <a:off x="5637" y="4724"/>
                        <a:ext cx="0" cy="1482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wsp>
                    <wp:cNvPr id="52" name="Line 363"/>
                    <wp:cNvCnPr>
                      <a:cxnSpLocks noChangeShapeType="1"/>
                    </wp:cNvCnPr>
                    <wp:spPr bwMode="auto">
                      <a:xfrm>
                        <a:off x="5637" y="6206"/>
                        <a:ext cx="228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wsp>
                    <wp:cNvPr id="53" name="Line 364"/>
                    <wp:cNvCnPr>
                      <a:cxnSpLocks noChangeShapeType="1"/>
                    </wp:cNvCnPr>
                    <wp:spPr bwMode="auto">
                      <a:xfrm>
                        <a:off x="5637" y="4724"/>
                        <a:ext cx="228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2740025</wp:posOffset>
            </wp:positionH>
            <wp:positionV relativeFrom="paragraph">
              <wp:posOffset>220980</wp:posOffset>
            </wp:positionV>
            <wp:extent cx="434340" cy="0"/>
            <wp:effectExtent l="12065" t="13335" r="10795" b="15240"/>
            <wp:wrapNone/>
            <wp:docPr id="49" name="Line 36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34340" cy="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prstDash val="lgDash"/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3210560</wp:posOffset>
            </wp:positionH>
            <wp:positionV relativeFrom="paragraph">
              <wp:posOffset>76200</wp:posOffset>
            </wp:positionV>
            <wp:extent cx="3243580" cy="278130"/>
            <wp:effectExtent l="0" t="1905" r="0" b="0"/>
            <wp:wrapNone/>
            <wp:docPr id="48" name="Text Box 36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24358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r>
                          <w:t xml:space="preserve">  Запускаем программу FreeMemory</w:t>
                        </w:r>
                      </w:p>
                    </wne:txbxContent>
                  </wp:txbx>
                  <wp:bodyPr rot="0" vert="horz" wrap="square" lIns="18000" tIns="36000" rIns="18000" bIns="1080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1617980</wp:posOffset>
            </wp:positionH>
            <wp:positionV relativeFrom="paragraph">
              <wp:posOffset>215900</wp:posOffset>
            </wp:positionV>
            <wp:extent cx="0" cy="195580"/>
            <wp:effectExtent l="13970" t="13335" r="14605" b="10160"/>
            <wp:wrapNone/>
            <wp:docPr id="47" name="Line 36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9558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1404620</wp:posOffset>
            </wp:positionH>
            <wp:positionV relativeFrom="paragraph">
              <wp:posOffset>187325</wp:posOffset>
            </wp:positionV>
            <wp:extent cx="434340" cy="470535"/>
            <wp:effectExtent l="10160" t="18415" r="12700" b="25400"/>
            <wp:wrapNone/>
            <wp:docPr id="46" name="AutoShape 36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434340" cy="470535"/>
                    </a:xfrm>
                    <a:prstGeom prst="flowChartOffpageConnector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008</w:t>
                        </w:r>
                      </w:p>
                      <w:p w:rsidR="000D1BB4" w:rsidRDefault="000D1BB4">
                        <w:pPr>
                          <w:jc w:val="center"/>
                        </w:pPr>
                        <w:r>
                          <w:t>10</w:t>
                        </w:r>
                      </w:p>
                    </wne:txbxContent>
                  </wp:txbx>
                  <wp:bodyPr rot="0" vert="horz" wrap="square" lIns="18000" tIns="10800" rIns="18000" bIns="1080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1407160</wp:posOffset>
            </wp:positionH>
            <wp:positionV relativeFrom="paragraph">
              <wp:posOffset>224155</wp:posOffset>
            </wp:positionV>
            <wp:extent cx="434340" cy="470535"/>
            <wp:effectExtent l="12700" t="13335" r="10160" b="20955"/>
            <wp:wrapNone/>
            <wp:docPr id="45" name="AutoShape 41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434340" cy="470535"/>
                    </a:xfrm>
                    <a:prstGeom prst="flowChartOffpageConnector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007</w:t>
                        </w:r>
                      </w:p>
                      <w:p w:rsidR="000D1BB4" w:rsidRDefault="000D1BB4">
                        <w:pPr>
                          <w:jc w:val="center"/>
                        </w:pPr>
                        <w:r>
                          <w:t>16</w:t>
                        </w:r>
                      </w:p>
                    </wne:txbxContent>
                  </wp:txbx>
                  <wp:bodyPr rot="0" vert="horz" wrap="square" lIns="18000" tIns="10800" rIns="18000" bIns="1080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1620520</wp:posOffset>
            </wp:positionH>
            <wp:positionV relativeFrom="paragraph">
              <wp:posOffset>2540</wp:posOffset>
            </wp:positionV>
            <wp:extent cx="0" cy="88900"/>
            <wp:effectExtent l="16510" t="16510" r="12065" b="18415"/>
            <wp:wrapNone/>
            <wp:docPr id="44" name="Line 416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8890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2827020</wp:posOffset>
            </wp:positionH>
            <wp:positionV relativeFrom="paragraph">
              <wp:posOffset>173355</wp:posOffset>
            </wp:positionV>
            <wp:extent cx="0" cy="132715"/>
            <wp:effectExtent l="13335" t="11430" r="15240" b="17780"/>
            <wp:wrapNone/>
            <wp:docPr id="43" name="Line 42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 flipV="1">
                      <a:off x="0" y="0"/>
                      <a:ext cx="0" cy="132715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2613660</wp:posOffset>
            </wp:positionH>
            <wp:positionV relativeFrom="paragraph">
              <wp:posOffset>81915</wp:posOffset>
            </wp:positionV>
            <wp:extent cx="434340" cy="470535"/>
            <wp:effectExtent l="9525" t="10795" r="13335" b="23495"/>
            <wp:wrapNone/>
            <wp:docPr id="42" name="AutoShape 42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434340" cy="470535"/>
                    </a:xfrm>
                    <a:prstGeom prst="flowChartOffpageConnector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008</w:t>
                        </w:r>
                      </w:p>
                      <w:p w:rsidR="000D1BB4" w:rsidRDefault="000D1BB4">
                        <w:pPr>
                          <w:jc w:val="center"/>
                        </w:pPr>
                        <w:r>
                          <w:t>10</w:t>
                        </w:r>
                      </w:p>
                    </wne:txbxContent>
                  </wp:txbx>
                  <wp:bodyPr rot="0" vert="horz" wrap="square" lIns="18000" tIns="10800" rIns="18000" bIns="1080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2653030</wp:posOffset>
            </wp:positionH>
            <wp:positionV relativeFrom="paragraph">
              <wp:posOffset>-572135</wp:posOffset>
            </wp:positionV>
            <wp:extent cx="253365" cy="180975"/>
            <wp:effectExtent l="1270" t="0" r="2540" b="635"/>
            <wp:wrapNone/>
            <wp:docPr id="41" name="Text Box 376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5336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Нет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553720</wp:posOffset>
            </wp:positionH>
            <wp:positionV relativeFrom="paragraph">
              <wp:posOffset>-608330</wp:posOffset>
            </wp:positionV>
            <wp:extent cx="2135505" cy="651510"/>
            <wp:effectExtent l="45085" t="20320" r="48260" b="23495"/>
            <wp:wrapNone/>
            <wp:docPr id="38" name="Group 37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2135505" cy="651510"/>
                      <a:chOff x="1932" y="2615"/>
                      <a:chExt cx="3363" cy="1026"/>
                    </a:xfrm>
                  </wp:grpSpPr>
                  <wp:wsp>
                    <wp:cNvPr id="39" name="AutoShape 374"/>
                    <wp:cNvSpPr>
                      <a:spLocks noChangeArrowheads="1"/>
                    </wp:cNvSpPr>
                    <wp:spPr bwMode="auto">
                      <a:xfrm>
                        <a:off x="1932" y="2615"/>
                        <a:ext cx="3363" cy="1026"/>
                      </a:xfrm>
                      <a:prstGeom prst="flowChartDecision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%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Часы2</w:t>
                          </w:r>
                        </w:p>
                      </wne:txbxContent>
                    </wp:txbx>
                    <wp:bodyPr rot="0" vert="horz" wrap="square" lIns="0" tIns="82800" rIns="0" bIns="45720" anchor="t" anchorCtr="0" upright="1">
                      <a:noAutofit/>
                    </wp:bodyPr>
                  </wp:wsp>
                  <wp:wsp>
                    <wp:cNvPr id="40" name="Text Box 375"/>
                    <wp:cNvSpPr txBox="1">
                      <a:spLocks noChangeArrowheads="1"/>
                    </wp:cNvSpPr>
                    <wp:spPr bwMode="auto">
                      <a:xfrm>
                        <a:off x="2817" y="2615"/>
                        <a:ext cx="369" cy="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22</w:t>
                          </w: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1639570</wp:posOffset>
            </wp:positionH>
            <wp:positionV relativeFrom="paragraph">
              <wp:posOffset>730885</wp:posOffset>
            </wp:positionV>
            <wp:extent cx="0" cy="180975"/>
            <wp:effectExtent l="16510" t="16510" r="12065" b="12065"/>
            <wp:wrapNone/>
            <wp:docPr id="37" name="Line 39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180975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2544445</wp:posOffset>
            </wp:positionH>
            <wp:positionV relativeFrom="paragraph">
              <wp:posOffset>932815</wp:posOffset>
            </wp:positionV>
            <wp:extent cx="3945255" cy="289560"/>
            <wp:effectExtent l="16510" t="18415" r="635" b="15875"/>
            <wp:wrapNone/>
            <wp:docPr id="30" name="Group 39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3945255" cy="289560"/>
                      <a:chOff x="5067" y="5066"/>
                      <a:chExt cx="6213" cy="1482"/>
                    </a:xfrm>
                  </wp:grpSpPr>
                  <wp:wsp>
                    <wp:cNvPr id="31" name="Line 393"/>
                    <wp:cNvCnPr>
                      <a:cxnSpLocks noChangeShapeType="1"/>
                    </wp:cNvCnPr>
                    <wp:spPr bwMode="auto">
                      <a:xfrm>
                        <a:off x="5067" y="5807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32" name="Group 394"/>
                    <wp:cNvGrpSpPr>
                      <a:grpSpLocks/>
                    </wp:cNvGrpSpPr>
                    <wp:grpSpPr bwMode="auto">
                      <a:xfrm>
                        <a:off x="5751" y="5066"/>
                        <a:ext cx="228" cy="1482"/>
                        <a:chOff x="5637" y="4724"/>
                        <a:chExt cx="228" cy="1482"/>
                      </a:xfrm>
                    </wp:grpSpPr>
                    <wp:wsp>
                      <wp:cNvPr id="33" name="Line 395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34" name="Line 396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35" name="Line 397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  <wp:wsp>
                    <wp:cNvPr id="36" name="Text Box 398"/>
                    <wp:cNvSpPr txBox="1">
                      <a:spLocks noChangeArrowheads="1"/>
                    </wp:cNvSpPr>
                    <wp:spPr bwMode="auto">
                      <a:xfrm>
                        <a:off x="5808" y="5066"/>
                        <a:ext cx="5472" cy="1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 xml:space="preserve">  Останавливаем таймер 2</w:t>
                          </w:r>
                        </w:p>
                      </wne:txbxContent>
                    </wp:txbx>
                    <wp:bodyPr rot="0" vert="horz" wrap="square" lIns="18000" tIns="36000" rIns="18000" bIns="1080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1639570</wp:posOffset>
            </wp:positionH>
            <wp:positionV relativeFrom="paragraph">
              <wp:posOffset>43180</wp:posOffset>
            </wp:positionV>
            <wp:extent cx="0" cy="361950"/>
            <wp:effectExtent l="16510" t="14605" r="12065" b="13970"/>
            <wp:wrapNone/>
            <wp:docPr id="29" name="Line 38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36195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734695</wp:posOffset>
            </wp:positionH>
            <wp:positionV relativeFrom="paragraph">
              <wp:posOffset>803275</wp:posOffset>
            </wp:positionV>
            <wp:extent cx="1809750" cy="419100"/>
            <wp:effectExtent l="16510" t="3175" r="12065" b="15875"/>
            <wp:wrapNone/>
            <wp:docPr id="26" name="Group 38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1809750" cy="419100"/>
                      <a:chOff x="2217" y="11474"/>
                      <a:chExt cx="2850" cy="660"/>
                    </a:xfrm>
                  </wp:grpSpPr>
                  <wp:wsp>
                    <wp:cNvPr id="27" name="AutoShape 390"/>
                    <wp:cNvSpPr>
                      <a:spLocks noChangeArrowheads="1"/>
                    </wp:cNvSpPr>
                    <wp:spPr bwMode="auto">
                      <a:xfrm>
                        <a:off x="2217" y="11645"/>
                        <a:ext cx="2850" cy="489"/>
                      </a:xfrm>
                      <a:prstGeom prst="flowChartProcess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%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Часы2.Enabled = False</w:t>
                          </w:r>
                        </w:p>
                      </wne:txbxContent>
                    </wp:txbx>
                    <wp:bodyPr rot="0" vert="horz" wrap="square" lIns="18000" tIns="45720" rIns="18000" bIns="45720" anchor="t" anchorCtr="0" upright="1">
                      <a:noAutofit/>
                    </wp:bodyPr>
                  </wp:wsp>
                  <wp:wsp>
                    <wp:cNvPr id="28" name="Text Box 391"/>
                    <wp:cNvSpPr txBox="1">
                      <a:spLocks noChangeArrowheads="1"/>
                    </wp:cNvSpPr>
                    <wp:spPr bwMode="auto">
                      <a:xfrm>
                        <a:off x="2357" y="11474"/>
                        <a:ext cx="433" cy="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24</w:t>
                          </w: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2544445</wp:posOffset>
            </wp:positionH>
            <wp:positionV relativeFrom="paragraph">
              <wp:posOffset>426085</wp:posOffset>
            </wp:positionV>
            <wp:extent cx="3945255" cy="289560"/>
            <wp:effectExtent l="16510" t="16510" r="635" b="17780"/>
            <wp:wrapNone/>
            <wp:docPr id="19" name="Group 38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3945255" cy="289560"/>
                      <a:chOff x="5067" y="5066"/>
                      <a:chExt cx="6213" cy="1482"/>
                    </a:xfrm>
                  </wp:grpSpPr>
                  <wp:wsp>
                    <wp:cNvPr id="20" name="Line 382"/>
                    <wp:cNvCnPr>
                      <a:cxnSpLocks noChangeShapeType="1"/>
                    </wp:cNvCnPr>
                    <wp:spPr bwMode="auto">
                      <a:xfrm>
                        <a:off x="5067" y="5807"/>
                        <a:ext cx="68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grpSp>
                    <wp:cNvPr id="21" name="Group 383"/>
                    <wp:cNvGrpSpPr>
                      <a:grpSpLocks/>
                    </wp:cNvGrpSpPr>
                    <wp:grpSpPr bwMode="auto">
                      <a:xfrm>
                        <a:off x="5751" y="5066"/>
                        <a:ext cx="228" cy="1482"/>
                        <a:chOff x="5637" y="4724"/>
                        <a:chExt cx="228" cy="1482"/>
                      </a:xfrm>
                    </wp:grpSpPr>
                    <wp:wsp>
                      <wp:cNvPr id="22" name="Line 384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0" cy="148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23" name="Line 385"/>
                      <wp:cNvCnPr>
                        <a:cxnSpLocks noChangeShapeType="1"/>
                      </wp:cNvCnPr>
                      <wp:spPr bwMode="auto">
                        <a:xfrm>
                          <a:off x="5637" y="6206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  <wp:wsp>
                      <wp:cNvPr id="24" name="Line 386"/>
                      <wp:cNvCnPr>
                        <a:cxnSpLocks noChangeShapeType="1"/>
                      </wp:cNvCnPr>
                      <wp:spPr bwMode="auto">
                        <a:xfrm>
                          <a:off x="5637" y="4724"/>
                          <a:ext cx="2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:spPr>
                      <wp:bodyPr/>
                    </wp:wsp>
                  </wp:grpSp>
                  <wp:wsp>
                    <wp:cNvPr id="25" name="Text Box 387"/>
                    <wp:cNvSpPr txBox="1">
                      <a:spLocks noChangeArrowheads="1"/>
                    </wp:cNvSpPr>
                    <wp:spPr bwMode="auto">
                      <a:xfrm>
                        <a:off x="5808" y="5066"/>
                        <a:ext cx="5472" cy="1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r>
                            <w:t xml:space="preserve">  Запускаем таймер 1</w:t>
                          </w:r>
                        </w:p>
                      </wne:txbxContent>
                    </wp:txbx>
                    <wp:bodyPr rot="0" vert="horz" wrap="square" lIns="18000" tIns="36000" rIns="18000" bIns="1080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734695</wp:posOffset>
            </wp:positionH>
            <wp:positionV relativeFrom="paragraph">
              <wp:posOffset>296545</wp:posOffset>
            </wp:positionV>
            <wp:extent cx="1809750" cy="419100"/>
            <wp:effectExtent l="16510" t="1270" r="12065" b="17780"/>
            <wp:wrapNone/>
            <wp:docPr id="16" name="Group 37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1809750" cy="419100"/>
                      <a:chOff x="2217" y="11474"/>
                      <a:chExt cx="2850" cy="660"/>
                    </a:xfrm>
                  </wp:grpSpPr>
                  <wp:wsp>
                    <wp:cNvPr id="17" name="AutoShape 379"/>
                    <wp:cNvSpPr>
                      <a:spLocks noChangeArrowheads="1"/>
                    </wp:cNvSpPr>
                    <wp:spPr bwMode="auto">
                      <a:xfrm>
                        <a:off x="2217" y="11645"/>
                        <a:ext cx="2850" cy="489"/>
                      </a:xfrm>
                      <a:prstGeom prst="flowChartProcess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%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Часы1.Enabled = True</w:t>
                          </w:r>
                        </w:p>
                      </wne:txbxContent>
                    </wp:txbx>
                    <wp:bodyPr rot="0" vert="horz" wrap="square" lIns="18000" tIns="45720" rIns="18000" bIns="45720" anchor="t" anchorCtr="0" upright="1">
                      <a:noAutofit/>
                    </wp:bodyPr>
                  </wp:wsp>
                  <wp:wsp>
                    <wp:cNvPr id="18" name="Text Box 380"/>
                    <wp:cNvSpPr txBox="1">
                      <a:spLocks noChangeArrowheads="1"/>
                    </wp:cNvSpPr>
                    <wp:spPr bwMode="auto">
                      <a:xfrm>
                        <a:off x="2357" y="11474"/>
                        <a:ext cx="433" cy="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23</w:t>
                          </w: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3157220</wp:posOffset>
            </wp:positionH>
            <wp:positionV relativeFrom="paragraph">
              <wp:posOffset>-430530</wp:posOffset>
            </wp:positionV>
            <wp:extent cx="144780" cy="289560"/>
            <wp:effectExtent l="10160" t="17145" r="16510" b="17145"/>
            <wp:wrapNone/>
            <wp:docPr id="12" name="Group 40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144780" cy="289560"/>
                      <a:chOff x="5637" y="4724"/>
                      <a:chExt cx="228" cy="1482"/>
                    </a:xfrm>
                  </wp:grpSpPr>
                  <wp:wsp>
                    <wp:cNvPr id="13" name="Line 405"/>
                    <wp:cNvCnPr>
                      <a:cxnSpLocks noChangeShapeType="1"/>
                    </wp:cNvCnPr>
                    <wp:spPr bwMode="auto">
                      <a:xfrm>
                        <a:off x="5637" y="4724"/>
                        <a:ext cx="0" cy="1482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wsp>
                    <wp:cNvPr id="14" name="Line 406"/>
                    <wp:cNvCnPr>
                      <a:cxnSpLocks noChangeShapeType="1"/>
                    </wp:cNvCnPr>
                    <wp:spPr bwMode="auto">
                      <a:xfrm>
                        <a:off x="5637" y="6206"/>
                        <a:ext cx="228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  <wp:wsp>
                    <wp:cNvPr id="15" name="Line 407"/>
                    <wp:cNvCnPr>
                      <a:cxnSpLocks noChangeShapeType="1"/>
                    </wp:cNvCnPr>
                    <wp:spPr bwMode="auto">
                      <a:xfrm>
                        <a:off x="5637" y="4724"/>
                        <a:ext cx="228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:spPr>
                    <wp:bodyPr/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3193415</wp:posOffset>
            </wp:positionH>
            <wp:positionV relativeFrom="paragraph">
              <wp:posOffset>-430530</wp:posOffset>
            </wp:positionV>
            <wp:extent cx="3192145" cy="278130"/>
            <wp:effectExtent l="0" t="0" r="0" b="0"/>
            <wp:wrapNone/>
            <wp:docPr id="11" name="Text Box 40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19214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r>
                          <w:t xml:space="preserve">  Если истек интервал, срабатывает таймер 2</w:t>
                        </w:r>
                      </w:p>
                    </wne:txbxContent>
                  </wp:txbx>
                  <wp:bodyPr rot="0" vert="horz" wrap="square" lIns="18000" tIns="36000" rIns="18000" bIns="1080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2722880</wp:posOffset>
            </wp:positionH>
            <wp:positionV relativeFrom="paragraph">
              <wp:posOffset>-285750</wp:posOffset>
            </wp:positionV>
            <wp:extent cx="434340" cy="0"/>
            <wp:effectExtent l="13970" t="9525" r="18415" b="9525"/>
            <wp:wrapNone/>
            <wp:docPr id="10" name="Line 40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34340" cy="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prstDash val="lgDash"/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1748155</wp:posOffset>
            </wp:positionH>
            <wp:positionV relativeFrom="paragraph">
              <wp:posOffset>115570</wp:posOffset>
            </wp:positionV>
            <wp:extent cx="253365" cy="180975"/>
            <wp:effectExtent l="1270" t="1270" r="2540" b="0"/>
            <wp:wrapNone/>
            <wp:docPr id="9" name="Text Box 377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5336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Да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1635760</wp:posOffset>
            </wp:positionH>
            <wp:positionV relativeFrom="paragraph">
              <wp:posOffset>53975</wp:posOffset>
            </wp:positionV>
            <wp:extent cx="0" cy="177800"/>
            <wp:effectExtent l="12700" t="12700" r="15875" b="9525"/>
            <wp:wrapNone/>
            <wp:docPr id="8" name="Line 41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 flipV="1">
                      <a:off x="0" y="0"/>
                      <a:ext cx="0" cy="17780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1422400</wp:posOffset>
            </wp:positionH>
            <wp:positionV relativeFrom="paragraph">
              <wp:posOffset>7620</wp:posOffset>
            </wp:positionV>
            <wp:extent cx="434340" cy="470535"/>
            <wp:effectExtent l="18415" t="9525" r="13970" b="24765"/>
            <wp:wrapNone/>
            <wp:docPr id="7" name="AutoShape 417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434340" cy="470535"/>
                    </a:xfrm>
                    <a:prstGeom prst="flowChartOffpageConnector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008</w:t>
                        </w:r>
                      </w:p>
                      <w:p w:rsidR="000D1BB4" w:rsidRDefault="000D1BB4">
                        <w:pPr>
                          <w:jc w:val="center"/>
                        </w:pPr>
                        <w:r>
                          <w:t>10</w:t>
                        </w:r>
                      </w:p>
                    </wne:txbxContent>
                  </wp:txbx>
                  <wp:bodyPr rot="0" vert="horz" wrap="square" lIns="18000" tIns="10800" rIns="18000" bIns="1080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1422400</wp:posOffset>
            </wp:positionH>
            <wp:positionV relativeFrom="paragraph">
              <wp:posOffset>17780</wp:posOffset>
            </wp:positionV>
            <wp:extent cx="434340" cy="470535"/>
            <wp:effectExtent l="18415" t="15875" r="13970" b="27940"/>
            <wp:wrapNone/>
            <wp:docPr id="6" name="AutoShape 41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434340" cy="470535"/>
                    </a:xfrm>
                    <a:prstGeom prst="flowChartOffpageConnector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txbx>
                    <wne:txbxContent>
                      <w:p w:rsidR="000D1BB4" w:rsidRDefault="000D1BB4">
                        <w:pPr>
                          <w:jc w:val="center"/>
                        </w:pPr>
                        <w:r>
                          <w:t>007</w:t>
                        </w:r>
                      </w:p>
                      <w:p w:rsidR="000D1BB4" w:rsidRDefault="000D1BB4">
                        <w:pPr>
                          <w:jc w:val="center"/>
                        </w:pPr>
                        <w:r>
                          <w:t>6</w:t>
                        </w:r>
                      </w:p>
                    </wne:txbxContent>
                  </wp:txbx>
                  <wp:bodyPr rot="0" vert="horz" wrap="square" lIns="18000" tIns="10800" rIns="18000" bIns="1080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1635760</wp:posOffset>
            </wp:positionH>
            <wp:positionV relativeFrom="paragraph">
              <wp:posOffset>20955</wp:posOffset>
            </wp:positionV>
            <wp:extent cx="0" cy="391160"/>
            <wp:effectExtent l="12700" t="10160" r="15875" b="17780"/>
            <wp:wrapNone/>
            <wp:docPr id="5" name="Line 42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0" cy="391160"/>
                    </a:xfrm>
                    <a:prstGeom prst="line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1B4D5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732155</wp:posOffset>
            </wp:positionH>
            <wp:positionV relativeFrom="paragraph">
              <wp:posOffset>107315</wp:posOffset>
            </wp:positionV>
            <wp:extent cx="1845945" cy="470535"/>
            <wp:effectExtent l="13970" t="0" r="16510" b="18415"/>
            <wp:wrapNone/>
            <wp:docPr id="2" name="Group 42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Group">
                <wp:wgp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0" y="0"/>
                      <a:ext cx="1845945" cy="470535"/>
                      <a:chOff x="2388" y="4211"/>
                      <a:chExt cx="2907" cy="798"/>
                    </a:xfrm>
                  </wp:grpSpPr>
                  <wp:wsp>
                    <wp:cNvPr id="3" name="AutoShape 421"/>
                    <wp:cNvSpPr>
                      <a:spLocks noChangeArrowheads="1"/>
                    </wp:cNvSpPr>
                    <wp:spPr bwMode="auto">
                      <a:xfrm>
                        <a:off x="2388" y="4325"/>
                        <a:ext cx="2907" cy="684"/>
                      </a:xfrm>
                      <a:prstGeom prst="flowChartTerminator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%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Выход из программы</w:t>
                          </w:r>
                        </w:p>
                      </wne:txbxContent>
                    </wp:txbx>
                    <wp:bodyPr rot="0" vert="horz" wrap="square" lIns="91440" tIns="45720" rIns="91440" bIns="45720" anchor="t" anchorCtr="0" upright="1">
                      <a:noAutofit/>
                    </wp:bodyPr>
                  </wp:wsp>
                  <wp:wsp>
                    <wp:cNvPr id="4" name="Text Box 422"/>
                    <wp:cNvSpPr txBox="1">
                      <a:spLocks noChangeArrowheads="1"/>
                    </wp:cNvSpPr>
                    <wp:spPr bwMode="auto">
                      <a:xfrm>
                        <a:off x="2616" y="4211"/>
                        <a:ext cx="399" cy="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:rsidR="000D1BB4" w:rsidRDefault="000D1BB4">
                          <w:pPr>
                            <w:jc w:val="center"/>
                          </w:pPr>
                          <w:r>
                            <w:t>25</w:t>
                          </w: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wg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</w:rPr>
      </w:pPr>
    </w:p>
    <w:p w:rsidR="000D1BB4" w:rsidRDefault="000D1BB4" w:rsidP="00E935FE">
      <w:pPr>
        <w:tabs>
          <w:tab w:val="start" w:leader="dot" w:pos="496.15pt"/>
        </w:tabs>
        <w:ind w:firstLine="35.45pt"/>
        <w:jc w:val="end"/>
        <w:rPr>
          <w:sz w:val="32"/>
          <w:lang w:val="en-US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  <w:r>
        <w:rPr>
          <w:sz w:val="32"/>
        </w:rPr>
        <w:t>3.2. Используемые методы</w:t>
      </w: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28"/>
          <w:lang w:val="en-US"/>
        </w:rPr>
      </w:pPr>
    </w:p>
    <w:p w:rsidR="000D1BB4" w:rsidRDefault="000D1BB4" w:rsidP="00E935FE">
      <w:pPr>
        <w:ind w:firstLine="35.45pt"/>
        <w:jc w:val="end"/>
        <w:rPr>
          <w:sz w:val="28"/>
        </w:rPr>
      </w:pPr>
      <w:r>
        <w:rPr>
          <w:sz w:val="28"/>
        </w:rPr>
        <w:t>Программа «</w:t>
      </w:r>
      <w:r>
        <w:rPr>
          <w:sz w:val="28"/>
          <w:lang w:val="en-US"/>
        </w:rPr>
        <w:t>Mem</w:t>
      </w:r>
      <w:r>
        <w:rPr>
          <w:sz w:val="28"/>
        </w:rPr>
        <w:t>.ехе» использует следующие методы:</w:t>
      </w:r>
    </w:p>
    <w:p w:rsidR="000D1BB4" w:rsidRDefault="000D1BB4" w:rsidP="00E935FE">
      <w:pPr>
        <w:pStyle w:val="7"/>
        <w:jc w:val="end"/>
      </w:pPr>
      <w:r>
        <w:t>1)</w:t>
      </w:r>
      <w:r>
        <w:tab/>
      </w:r>
      <w:r>
        <w:rPr>
          <w:lang w:val="en-US"/>
        </w:rPr>
        <w:t>Me</w:t>
      </w:r>
      <w:r>
        <w:t>.</w:t>
      </w:r>
      <w:r>
        <w:rPr>
          <w:lang w:val="en-US"/>
        </w:rPr>
        <w:t>Hide</w:t>
      </w:r>
      <w:r>
        <w:t xml:space="preserve"> – скрытие окна «формы» на экране. Программа не отображается на экране и в системном лотке, но видна в списке задач. </w:t>
      </w:r>
    </w:p>
    <w:p w:rsidR="000D1BB4" w:rsidRDefault="000D1BB4" w:rsidP="00E935FE">
      <w:pPr>
        <w:ind w:firstLine="35.45pt"/>
        <w:jc w:val="end"/>
        <w:rPr>
          <w:sz w:val="28"/>
        </w:rPr>
      </w:pPr>
      <w:r>
        <w:rPr>
          <w:sz w:val="28"/>
        </w:rPr>
        <w:t>2)</w:t>
      </w:r>
      <w:r>
        <w:rPr>
          <w:sz w:val="28"/>
        </w:rPr>
        <w:tab/>
        <w:t>Часы(х).</w:t>
      </w:r>
      <w:r>
        <w:rPr>
          <w:sz w:val="28"/>
          <w:lang w:val="en-US"/>
        </w:rPr>
        <w:t>Enabled</w:t>
      </w:r>
      <w:r>
        <w:rPr>
          <w:sz w:val="28"/>
        </w:rPr>
        <w:t xml:space="preserve"> – запуск и остановка таймера.</w:t>
      </w:r>
    </w:p>
    <w:p w:rsidR="000D1BB4" w:rsidRDefault="000D1BB4" w:rsidP="00E935FE">
      <w:pPr>
        <w:ind w:firstLine="35.45pt"/>
        <w:jc w:val="end"/>
        <w:rPr>
          <w:sz w:val="28"/>
        </w:rPr>
      </w:pPr>
      <w:r>
        <w:rPr>
          <w:sz w:val="28"/>
        </w:rPr>
        <w:lastRenderedPageBreak/>
        <w:t>3)</w:t>
      </w:r>
      <w:r>
        <w:rPr>
          <w:sz w:val="28"/>
        </w:rPr>
        <w:tab/>
      </w:r>
      <w:r>
        <w:rPr>
          <w:sz w:val="28"/>
          <w:lang w:val="en-US"/>
        </w:rPr>
        <w:t>Shell</w:t>
      </w:r>
      <w:r>
        <w:rPr>
          <w:sz w:val="28"/>
        </w:rPr>
        <w:t xml:space="preserve"> – запуск внешнего приложения с параметрами командной строки, в свернутом состоянии.</w:t>
      </w: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pStyle w:val="ac"/>
        <w:ind w:start="0pt" w:firstLine="35.45pt"/>
        <w:jc w:val="end"/>
        <w:rPr>
          <w:b w:val="0"/>
          <w:bCs w:val="0"/>
          <w:sz w:val="32"/>
        </w:rPr>
      </w:pPr>
      <w:r>
        <w:rPr>
          <w:b w:val="0"/>
          <w:bCs w:val="0"/>
          <w:sz w:val="32"/>
        </w:rPr>
        <w:t>3.3. Структура программы с описанием функций составных частей и связи между ними</w:t>
      </w:r>
    </w:p>
    <w:p w:rsidR="000D1BB4" w:rsidRDefault="000D1BB4" w:rsidP="00E935FE">
      <w:pPr>
        <w:pStyle w:val="ac"/>
        <w:ind w:start="0pt" w:firstLine="35.45pt"/>
        <w:jc w:val="end"/>
        <w:rPr>
          <w:b w:val="0"/>
          <w:bCs w:val="0"/>
          <w:sz w:val="32"/>
        </w:rPr>
      </w:pPr>
    </w:p>
    <w:p w:rsidR="000D1BB4" w:rsidRDefault="000D1BB4" w:rsidP="00E935FE">
      <w:pPr>
        <w:pStyle w:val="ac"/>
        <w:ind w:start="0pt" w:firstLine="35.45pt"/>
        <w:jc w:val="end"/>
        <w:rPr>
          <w:b w:val="0"/>
          <w:bCs w:val="0"/>
          <w:sz w:val="32"/>
        </w:rPr>
      </w:pPr>
    </w:p>
    <w:p w:rsidR="000D1BB4" w:rsidRDefault="000D1BB4" w:rsidP="00E935FE">
      <w:pPr>
        <w:pStyle w:val="ac"/>
        <w:ind w:start="0pt" w:firstLine="35.45pt"/>
        <w:jc w:val="end"/>
        <w:rPr>
          <w:b w:val="0"/>
          <w:bCs w:val="0"/>
        </w:rPr>
      </w:pPr>
      <w:r>
        <w:rPr>
          <w:b w:val="0"/>
          <w:bCs w:val="0"/>
        </w:rPr>
        <w:t>Программа «</w:t>
      </w:r>
      <w:r>
        <w:rPr>
          <w:b w:val="0"/>
          <w:bCs w:val="0"/>
          <w:lang w:val="en-US"/>
        </w:rPr>
        <w:t>Mem</w:t>
      </w:r>
      <w:r>
        <w:rPr>
          <w:b w:val="0"/>
          <w:bCs w:val="0"/>
        </w:rPr>
        <w:t>.ехе» состоит из одной запускаемой формы и не имеет других составных частей.</w:t>
      </w:r>
    </w:p>
    <w:p w:rsidR="000D1BB4" w:rsidRDefault="000D1BB4" w:rsidP="00E935FE">
      <w:pPr>
        <w:pStyle w:val="ac"/>
        <w:ind w:start="0pt" w:firstLine="35.45pt"/>
        <w:jc w:val="end"/>
        <w:rPr>
          <w:b w:val="0"/>
          <w:bCs w:val="0"/>
          <w:sz w:val="32"/>
        </w:rPr>
      </w:pPr>
    </w:p>
    <w:p w:rsidR="000D1BB4" w:rsidRDefault="000D1BB4" w:rsidP="00E935FE">
      <w:pPr>
        <w:pStyle w:val="ac"/>
        <w:ind w:start="0pt" w:firstLine="35.45pt"/>
        <w:jc w:val="end"/>
        <w:rPr>
          <w:b w:val="0"/>
          <w:bCs w:val="0"/>
          <w:sz w:val="32"/>
        </w:rPr>
      </w:pPr>
    </w:p>
    <w:p w:rsidR="000D1BB4" w:rsidRDefault="000D1BB4" w:rsidP="00E935FE">
      <w:pPr>
        <w:pStyle w:val="ac"/>
        <w:ind w:start="0pt" w:firstLine="35.45pt"/>
        <w:jc w:val="end"/>
        <w:rPr>
          <w:b w:val="0"/>
          <w:bCs w:val="0"/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  <w:r>
        <w:rPr>
          <w:sz w:val="32"/>
        </w:rPr>
        <w:t>3.4. Связи программы с другими программами</w:t>
      </w:r>
      <w:r>
        <w:rPr>
          <w:sz w:val="32"/>
        </w:rPr>
        <w:tab/>
      </w: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28"/>
        </w:rPr>
      </w:pPr>
      <w:r>
        <w:rPr>
          <w:sz w:val="28"/>
        </w:rPr>
        <w:t>Программа «</w:t>
      </w:r>
      <w:r>
        <w:rPr>
          <w:sz w:val="28"/>
          <w:lang w:val="en-US"/>
        </w:rPr>
        <w:t>Mem</w:t>
      </w:r>
      <w:r>
        <w:rPr>
          <w:sz w:val="28"/>
        </w:rPr>
        <w:t>.ехе» в ходе своей работы запускает программу «FreeMemory», поэтому для ее функционирования необходимо предустановленная в каталог «C:\Program Files\FreeMemory\» программа FreeMemory.ехе (версии 1.7).</w:t>
      </w: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b/>
          <w:bCs/>
          <w:sz w:val="32"/>
        </w:rPr>
      </w:pPr>
      <w:r>
        <w:rPr>
          <w:b/>
          <w:bCs/>
          <w:sz w:val="32"/>
        </w:rPr>
        <w:t>4. ИСПОЛЬЗУЕМЫЕ ТЕХНИЧЕСКИЕ СРЕДСТВА</w:t>
      </w:r>
    </w:p>
    <w:p w:rsidR="000D1BB4" w:rsidRDefault="000D1BB4" w:rsidP="00E935FE">
      <w:pPr>
        <w:ind w:firstLine="35.45pt"/>
        <w:jc w:val="end"/>
        <w:rPr>
          <w:b/>
          <w:bCs/>
          <w:sz w:val="32"/>
        </w:rPr>
      </w:pPr>
    </w:p>
    <w:p w:rsidR="000D1BB4" w:rsidRDefault="000D1BB4" w:rsidP="00E935FE">
      <w:pPr>
        <w:autoSpaceDE w:val="0"/>
        <w:autoSpaceDN w:val="0"/>
        <w:adjustRightInd w:val="0"/>
        <w:ind w:firstLine="35.45pt"/>
        <w:jc w:val="end"/>
        <w:rPr>
          <w:sz w:val="28"/>
          <w:szCs w:val="19"/>
        </w:rPr>
      </w:pPr>
      <w:r>
        <w:rPr>
          <w:szCs w:val="20"/>
        </w:rPr>
        <w:tab/>
      </w:r>
      <w:r>
        <w:rPr>
          <w:sz w:val="28"/>
          <w:szCs w:val="20"/>
        </w:rPr>
        <w:t xml:space="preserve">В состав </w:t>
      </w:r>
      <w:r>
        <w:rPr>
          <w:sz w:val="28"/>
        </w:rPr>
        <w:t xml:space="preserve">используемых </w:t>
      </w:r>
      <w:r>
        <w:rPr>
          <w:sz w:val="28"/>
          <w:szCs w:val="20"/>
        </w:rPr>
        <w:t xml:space="preserve">технических средств входит: </w:t>
      </w:r>
      <w:r>
        <w:rPr>
          <w:sz w:val="28"/>
          <w:szCs w:val="19"/>
        </w:rPr>
        <w:t>IBM PC совместимый с процессором 80386 и выше, ОЗУ не менее 32 Мбайт,</w:t>
      </w:r>
      <w:r>
        <w:rPr>
          <w:sz w:val="28"/>
        </w:rPr>
        <w:t xml:space="preserve"> 16 МБ видеопамяти, наличие свободного места на жестком диске 100 Мбайт.</w:t>
      </w:r>
    </w:p>
    <w:p w:rsidR="000D1BB4" w:rsidRDefault="000D1BB4" w:rsidP="00E935FE">
      <w:pPr>
        <w:pStyle w:val="30"/>
        <w:ind w:firstLine="35.45pt"/>
        <w:jc w:val="end"/>
      </w:pP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b/>
          <w:bCs/>
          <w:sz w:val="32"/>
        </w:rPr>
      </w:pPr>
      <w:r>
        <w:rPr>
          <w:b/>
          <w:bCs/>
          <w:sz w:val="32"/>
        </w:rPr>
        <w:t>5. ВЫЗОВ И ЗАГРУЗКА</w:t>
      </w:r>
    </w:p>
    <w:p w:rsidR="000D1BB4" w:rsidRDefault="000D1BB4" w:rsidP="00E935FE">
      <w:pPr>
        <w:ind w:firstLine="35.45pt"/>
        <w:jc w:val="end"/>
        <w:rPr>
          <w:sz w:val="28"/>
        </w:rPr>
      </w:pPr>
      <w:r>
        <w:rPr>
          <w:sz w:val="32"/>
        </w:rPr>
        <w:tab/>
      </w:r>
      <w:r>
        <w:rPr>
          <w:sz w:val="28"/>
        </w:rPr>
        <w:t>Загрузка и запуск программы осуществляется способами, детальные сведения о которых изложены в Руководстве пользователя операционной системы.</w:t>
      </w:r>
    </w:p>
    <w:p w:rsidR="000D1BB4" w:rsidRDefault="000D1BB4" w:rsidP="00E935FE">
      <w:pPr>
        <w:ind w:firstLine="35.45pt"/>
        <w:jc w:val="end"/>
        <w:rPr>
          <w:b/>
          <w:bCs/>
          <w:sz w:val="32"/>
        </w:rPr>
      </w:pPr>
      <w:r>
        <w:rPr>
          <w:b/>
          <w:bCs/>
          <w:sz w:val="32"/>
        </w:rPr>
        <w:t>6. ВХОДНЫЕ ДАННЫЕ</w:t>
      </w: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28"/>
        </w:rPr>
      </w:pPr>
      <w:r>
        <w:rPr>
          <w:sz w:val="32"/>
        </w:rPr>
        <w:tab/>
      </w:r>
      <w:r>
        <w:rPr>
          <w:sz w:val="28"/>
        </w:rPr>
        <w:t>Программа «</w:t>
      </w:r>
      <w:r>
        <w:rPr>
          <w:sz w:val="28"/>
          <w:lang w:val="en-US"/>
        </w:rPr>
        <w:t>Mem</w:t>
      </w:r>
      <w:r>
        <w:rPr>
          <w:sz w:val="28"/>
        </w:rPr>
        <w:t>.ехе» в ходе своей работы не использует никаких входных данных.</w:t>
      </w:r>
    </w:p>
    <w:p w:rsidR="000D1BB4" w:rsidRDefault="000D1BB4" w:rsidP="00E935FE">
      <w:pPr>
        <w:ind w:firstLine="35.45pt"/>
        <w:jc w:val="end"/>
        <w:rPr>
          <w:b/>
          <w:bCs/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  <w:r>
        <w:rPr>
          <w:b/>
          <w:bCs/>
          <w:sz w:val="32"/>
        </w:rPr>
        <w:t>7. ВЫХОДНЫЕ ДАННЫЕ</w:t>
      </w: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28"/>
        </w:rPr>
      </w:pPr>
      <w:r>
        <w:rPr>
          <w:sz w:val="32"/>
        </w:rPr>
        <w:tab/>
      </w:r>
      <w:r>
        <w:rPr>
          <w:sz w:val="28"/>
        </w:rPr>
        <w:t>Программа «</w:t>
      </w:r>
      <w:r>
        <w:rPr>
          <w:sz w:val="28"/>
          <w:lang w:val="en-US"/>
        </w:rPr>
        <w:t>Mem</w:t>
      </w:r>
      <w:r>
        <w:rPr>
          <w:sz w:val="28"/>
        </w:rPr>
        <w:t>.ехе» в ходе своей работы не создает никаких выходных данных.</w:t>
      </w: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</w:pPr>
    </w:p>
    <w:p w:rsidR="000D1BB4" w:rsidRDefault="000D1BB4" w:rsidP="00E935FE">
      <w:pPr>
        <w:ind w:firstLine="35.45pt"/>
        <w:jc w:val="end"/>
        <w:rPr>
          <w:sz w:val="32"/>
        </w:rPr>
        <w:sectPr w:rsidR="000D1BB4">
          <w:headerReference w:type="even" r:id="rId11"/>
          <w:headerReference w:type="default" r:id="rId12"/>
          <w:footerReference w:type="first" r:id="rId13"/>
          <w:pgSz w:w="595.30pt" w:h="841.90pt" w:code="9"/>
          <w:pgMar w:top="70.90pt" w:right="28.35pt" w:bottom="42.55pt" w:left="56.70pt" w:header="28.35pt" w:footer="28.35pt" w:gutter="0pt"/>
          <w:cols w:space="35.40pt"/>
          <w:docGrid w:linePitch="360"/>
        </w:sectPr>
      </w:pPr>
    </w:p>
    <w:tbl>
      <w:tblPr>
        <w:tblW w:w="521.65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0D1BB4">
        <w:tblPrEx>
          <w:tblCellMar>
            <w:top w:w="0pt" w:type="dxa"/>
            <w:bottom w:w="0pt" w:type="dxa"/>
          </w:tblCellMar>
        </w:tblPrEx>
        <w:trPr>
          <w:cantSplit/>
          <w:trHeight w:hRule="exact" w:val="567"/>
        </w:trPr>
        <w:tc>
          <w:tcPr>
            <w:tcW w:w="521.65pt" w:type="dxa"/>
            <w:gridSpan w:val="10"/>
            <w:tcBorders>
              <w:top w:val="single" w:sz="18" w:space="0" w:color="auto"/>
              <w:start w:val="single" w:sz="18" w:space="0" w:color="auto"/>
              <w:bottom w:val="single" w:sz="18" w:space="0" w:color="auto"/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pStyle w:val="4"/>
              <w:ind w:firstLine="35.45pt"/>
              <w:jc w:val="end"/>
              <w:rPr>
                <w:caps w:val="0"/>
              </w:rPr>
            </w:pPr>
            <w:r>
              <w:rPr>
                <w:caps w:val="0"/>
              </w:rPr>
              <w:lastRenderedPageBreak/>
              <w:t>Лист регистрации изменений</w:t>
            </w: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cantSplit/>
          <w:trHeight w:hRule="exact" w:val="284"/>
        </w:trPr>
        <w:tc>
          <w:tcPr>
            <w:tcW w:w="258.60pt" w:type="dxa"/>
            <w:gridSpan w:val="5"/>
            <w:tcBorders>
              <w:top w:val="single" w:sz="18" w:space="0" w:color="auto"/>
              <w:start w:val="single" w:sz="18" w:space="0" w:color="auto"/>
              <w:bottom w:val="single" w:sz="18" w:space="0" w:color="auto"/>
              <w:end w:val="single" w:sz="18" w:space="0" w:color="auto"/>
            </w:tcBorders>
            <w:tcMar>
              <w:start w:w="1.40pt" w:type="dxa"/>
              <w:end w:w="1.40pt" w:type="dxa"/>
            </w:tcMar>
            <w:vAlign w:val="center"/>
          </w:tcPr>
          <w:p w:rsidR="000D1BB4" w:rsidRDefault="000D1BB4" w:rsidP="00E935FE">
            <w:pPr>
              <w:ind w:firstLine="35.45pt"/>
              <w:jc w:val="end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6.50pt" w:type="dxa"/>
            <w:vMerge w:val="restart"/>
            <w:tcBorders>
              <w:top w:val="single" w:sz="18" w:space="0" w:color="auto"/>
              <w:start w:val="single" w:sz="18" w:space="0" w:color="auto"/>
              <w:end w:val="single" w:sz="18" w:space="0" w:color="auto"/>
            </w:tcBorders>
            <w:tcMar>
              <w:start w:w="1.40pt" w:type="dxa"/>
              <w:end w:w="1.40pt" w:type="dxa"/>
            </w:tcMar>
            <w:vAlign w:val="center"/>
          </w:tcPr>
          <w:p w:rsidR="000D1BB4" w:rsidRDefault="000D1BB4" w:rsidP="00E935FE">
            <w:pPr>
              <w:ind w:firstLine="35.45pt"/>
              <w:jc w:val="end"/>
            </w:pPr>
            <w:r>
              <w:t>Всего</w:t>
            </w:r>
          </w:p>
          <w:p w:rsidR="000D1BB4" w:rsidRDefault="000D1BB4" w:rsidP="00E935FE">
            <w:pPr>
              <w:ind w:firstLine="35.45pt"/>
              <w:jc w:val="end"/>
            </w:pPr>
            <w:r>
              <w:t>листов</w:t>
            </w:r>
          </w:p>
          <w:p w:rsidR="000D1BB4" w:rsidRDefault="000D1BB4" w:rsidP="00E935FE">
            <w:pPr>
              <w:ind w:firstLine="35.45pt"/>
              <w:jc w:val="end"/>
            </w:pPr>
            <w:r>
              <w:t>(страниц)</w:t>
            </w:r>
          </w:p>
          <w:p w:rsidR="000D1BB4" w:rsidRDefault="000D1BB4" w:rsidP="00E935FE">
            <w:pPr>
              <w:pStyle w:val="a3"/>
              <w:tabs>
                <w:tab w:val="clear" w:pos="233.85pt"/>
                <w:tab w:val="clear" w:pos="467.75pt"/>
              </w:tabs>
              <w:ind w:firstLine="35.45pt"/>
              <w:jc w:val="end"/>
            </w:pPr>
            <w:r>
              <w:t>в докум</w:t>
            </w:r>
          </w:p>
        </w:tc>
        <w:tc>
          <w:tcPr>
            <w:tcW w:w="66.85pt" w:type="dxa"/>
            <w:vMerge w:val="restart"/>
            <w:tcBorders>
              <w:top w:val="single" w:sz="18" w:space="0" w:color="auto"/>
              <w:start w:val="single" w:sz="18" w:space="0" w:color="auto"/>
              <w:end w:val="single" w:sz="18" w:space="0" w:color="auto"/>
            </w:tcBorders>
            <w:tcMar>
              <w:start w:w="1.40pt" w:type="dxa"/>
              <w:end w:w="1.40pt" w:type="dxa"/>
            </w:tcMar>
            <w:vAlign w:val="center"/>
          </w:tcPr>
          <w:p w:rsidR="000D1BB4" w:rsidRDefault="000D1BB4" w:rsidP="00E935FE">
            <w:pPr>
              <w:ind w:firstLine="35.45pt"/>
              <w:jc w:val="end"/>
            </w:pPr>
            <w:r>
              <w:t>№</w:t>
            </w:r>
          </w:p>
          <w:p w:rsidR="000D1BB4" w:rsidRDefault="000D1BB4" w:rsidP="00E935FE">
            <w:pPr>
              <w:ind w:firstLine="35.45pt"/>
              <w:jc w:val="end"/>
            </w:pPr>
            <w:r>
              <w:t>документа</w:t>
            </w:r>
          </w:p>
        </w:tc>
        <w:tc>
          <w:tcPr>
            <w:tcW w:w="67.10pt" w:type="dxa"/>
            <w:vMerge w:val="restart"/>
            <w:tcBorders>
              <w:top w:val="single" w:sz="18" w:space="0" w:color="auto"/>
              <w:start w:val="single" w:sz="18" w:space="0" w:color="auto"/>
              <w:end w:val="single" w:sz="18" w:space="0" w:color="auto"/>
            </w:tcBorders>
            <w:tcMar>
              <w:start w:w="1.40pt" w:type="dxa"/>
              <w:end w:w="1.40pt" w:type="dxa"/>
            </w:tcMar>
            <w:vAlign w:val="center"/>
          </w:tcPr>
          <w:p w:rsidR="000D1BB4" w:rsidRDefault="000D1BB4" w:rsidP="00E935FE">
            <w:pPr>
              <w:ind w:firstLine="35.45pt"/>
              <w:jc w:val="end"/>
            </w:pPr>
            <w:r>
              <w:t>Входящий</w:t>
            </w:r>
          </w:p>
          <w:p w:rsidR="000D1BB4" w:rsidRDefault="000D1BB4" w:rsidP="00E935FE">
            <w:pPr>
              <w:ind w:firstLine="35.45pt"/>
              <w:jc w:val="end"/>
            </w:pPr>
            <w:r>
              <w:t>№ сопрово</w:t>
            </w:r>
          </w:p>
          <w:p w:rsidR="000D1BB4" w:rsidRDefault="000D1BB4" w:rsidP="00E935FE">
            <w:pPr>
              <w:ind w:firstLine="35.45pt"/>
              <w:jc w:val="end"/>
            </w:pPr>
            <w:r>
              <w:t>дительного</w:t>
            </w:r>
          </w:p>
          <w:p w:rsidR="000D1BB4" w:rsidRDefault="000D1BB4" w:rsidP="00E935FE">
            <w:pPr>
              <w:ind w:firstLine="35.45pt"/>
              <w:jc w:val="end"/>
            </w:pPr>
            <w:r>
              <w:t>документа</w:t>
            </w:r>
          </w:p>
          <w:p w:rsidR="000D1BB4" w:rsidRDefault="000D1BB4" w:rsidP="00E935FE">
            <w:pPr>
              <w:ind w:firstLine="35.45pt"/>
              <w:jc w:val="end"/>
            </w:pPr>
            <w:r>
              <w:t>и дата</w:t>
            </w:r>
          </w:p>
        </w:tc>
        <w:tc>
          <w:tcPr>
            <w:tcW w:w="39.10pt" w:type="dxa"/>
            <w:vMerge w:val="restart"/>
            <w:tcBorders>
              <w:top w:val="single" w:sz="18" w:space="0" w:color="auto"/>
              <w:start w:val="single" w:sz="18" w:space="0" w:color="auto"/>
              <w:end w:val="single" w:sz="18" w:space="0" w:color="auto"/>
            </w:tcBorders>
            <w:tcMar>
              <w:start w:w="1.40pt" w:type="dxa"/>
              <w:end w:w="1.40pt" w:type="dxa"/>
            </w:tcMar>
            <w:vAlign w:val="center"/>
          </w:tcPr>
          <w:p w:rsidR="000D1BB4" w:rsidRDefault="000D1BB4" w:rsidP="00E935FE">
            <w:pPr>
              <w:ind w:firstLine="35.45pt"/>
              <w:jc w:val="end"/>
            </w:pPr>
            <w:r>
              <w:t>Подп.</w:t>
            </w:r>
          </w:p>
        </w:tc>
        <w:tc>
          <w:tcPr>
            <w:tcW w:w="33.50pt" w:type="dxa"/>
            <w:vMerge w:val="restart"/>
            <w:tcBorders>
              <w:top w:val="single" w:sz="18" w:space="0" w:color="auto"/>
              <w:start w:val="single" w:sz="18" w:space="0" w:color="auto"/>
              <w:end w:val="single" w:sz="18" w:space="0" w:color="auto"/>
            </w:tcBorders>
            <w:tcMar>
              <w:start w:w="1.40pt" w:type="dxa"/>
              <w:end w:w="1.40pt" w:type="dxa"/>
            </w:tcMar>
            <w:vAlign w:val="center"/>
          </w:tcPr>
          <w:p w:rsidR="000D1BB4" w:rsidRDefault="000D1BB4" w:rsidP="00E935FE">
            <w:pPr>
              <w:ind w:firstLine="35.45pt"/>
              <w:jc w:val="end"/>
            </w:pPr>
            <w:r>
              <w:t>Дата</w:t>
            </w: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cantSplit/>
          <w:trHeight w:hRule="exact" w:val="1134"/>
        </w:trPr>
        <w:tc>
          <w:tcPr>
            <w:tcW w:w="30.05pt" w:type="dxa"/>
            <w:tcBorders>
              <w:top w:val="single" w:sz="18" w:space="0" w:color="auto"/>
              <w:start w:val="single" w:sz="18" w:space="0" w:color="auto"/>
              <w:bottom w:val="single" w:sz="18" w:space="0" w:color="auto"/>
              <w:end w:val="single" w:sz="18" w:space="0" w:color="auto"/>
            </w:tcBorders>
            <w:tcMar>
              <w:start w:w="1.40pt" w:type="dxa"/>
              <w:end w:w="1.40pt" w:type="dxa"/>
            </w:tcMar>
            <w:vAlign w:val="center"/>
          </w:tcPr>
          <w:p w:rsidR="000D1BB4" w:rsidRDefault="000D1BB4" w:rsidP="00E935FE">
            <w:pPr>
              <w:ind w:firstLine="35.45pt"/>
              <w:jc w:val="end"/>
              <w:rPr>
                <w:sz w:val="22"/>
              </w:rPr>
            </w:pPr>
            <w:r>
              <w:rPr>
                <w:sz w:val="22"/>
              </w:rPr>
              <w:t>Изм</w:t>
            </w:r>
          </w:p>
        </w:tc>
        <w:tc>
          <w:tcPr>
            <w:tcW w:w="56.60pt" w:type="dxa"/>
            <w:tcBorders>
              <w:top w:val="single" w:sz="18" w:space="0" w:color="auto"/>
              <w:start w:val="single" w:sz="18" w:space="0" w:color="auto"/>
              <w:bottom w:val="single" w:sz="18" w:space="0" w:color="auto"/>
              <w:end w:val="single" w:sz="18" w:space="0" w:color="auto"/>
            </w:tcBorders>
            <w:tcMar>
              <w:start w:w="1.40pt" w:type="dxa"/>
              <w:end w:w="1.40pt" w:type="dxa"/>
            </w:tcMar>
            <w:vAlign w:val="center"/>
          </w:tcPr>
          <w:p w:rsidR="000D1BB4" w:rsidRDefault="000D1BB4" w:rsidP="00E935FE">
            <w:pPr>
              <w:ind w:firstLine="35.45pt"/>
              <w:jc w:val="end"/>
            </w:pPr>
            <w:r>
              <w:t>изменен</w:t>
            </w:r>
          </w:p>
          <w:p w:rsidR="000D1BB4" w:rsidRDefault="000D1BB4" w:rsidP="00E935FE">
            <w:pPr>
              <w:ind w:firstLine="35.45pt"/>
              <w:jc w:val="end"/>
            </w:pPr>
            <w:r>
              <w:t>ных</w:t>
            </w:r>
          </w:p>
        </w:tc>
        <w:tc>
          <w:tcPr>
            <w:tcW w:w="57.35pt" w:type="dxa"/>
            <w:tcBorders>
              <w:top w:val="single" w:sz="18" w:space="0" w:color="auto"/>
              <w:start w:val="single" w:sz="18" w:space="0" w:color="auto"/>
              <w:bottom w:val="single" w:sz="18" w:space="0" w:color="auto"/>
              <w:end w:val="single" w:sz="18" w:space="0" w:color="auto"/>
            </w:tcBorders>
            <w:tcMar>
              <w:start w:w="1.40pt" w:type="dxa"/>
              <w:end w:w="1.40pt" w:type="dxa"/>
            </w:tcMar>
            <w:vAlign w:val="center"/>
          </w:tcPr>
          <w:p w:rsidR="000D1BB4" w:rsidRDefault="000D1BB4" w:rsidP="00E935FE">
            <w:pPr>
              <w:ind w:firstLine="35.45pt"/>
              <w:jc w:val="end"/>
            </w:pPr>
            <w:r>
              <w:t>заме</w:t>
            </w:r>
          </w:p>
          <w:p w:rsidR="000D1BB4" w:rsidRDefault="000D1BB4" w:rsidP="00E935FE">
            <w:pPr>
              <w:ind w:firstLine="35.45pt"/>
              <w:jc w:val="end"/>
            </w:pPr>
            <w:r>
              <w:t>ненных</w:t>
            </w:r>
          </w:p>
        </w:tc>
        <w:tc>
          <w:tcPr>
            <w:tcW w:w="57.20pt" w:type="dxa"/>
            <w:tcBorders>
              <w:top w:val="single" w:sz="18" w:space="0" w:color="auto"/>
              <w:start w:val="single" w:sz="18" w:space="0" w:color="auto"/>
              <w:bottom w:val="single" w:sz="18" w:space="0" w:color="auto"/>
              <w:end w:val="single" w:sz="18" w:space="0" w:color="auto"/>
            </w:tcBorders>
            <w:tcMar>
              <w:start w:w="1.40pt" w:type="dxa"/>
              <w:end w:w="1.40pt" w:type="dxa"/>
            </w:tcMar>
            <w:vAlign w:val="center"/>
          </w:tcPr>
          <w:p w:rsidR="000D1BB4" w:rsidRDefault="000D1BB4" w:rsidP="00E935FE">
            <w:pPr>
              <w:ind w:firstLine="35.45pt"/>
              <w:jc w:val="end"/>
            </w:pPr>
            <w:r>
              <w:t>новых</w:t>
            </w:r>
          </w:p>
        </w:tc>
        <w:tc>
          <w:tcPr>
            <w:tcW w:w="57.40pt" w:type="dxa"/>
            <w:tcBorders>
              <w:top w:val="single" w:sz="18" w:space="0" w:color="auto"/>
              <w:start w:val="single" w:sz="18" w:space="0" w:color="auto"/>
              <w:bottom w:val="single" w:sz="18" w:space="0" w:color="auto"/>
              <w:end w:val="single" w:sz="18" w:space="0" w:color="auto"/>
            </w:tcBorders>
            <w:tcMar>
              <w:start w:w="1.40pt" w:type="dxa"/>
              <w:end w:w="1.40pt" w:type="dxa"/>
            </w:tcMar>
            <w:vAlign w:val="center"/>
          </w:tcPr>
          <w:p w:rsidR="000D1BB4" w:rsidRDefault="000D1BB4" w:rsidP="00E935FE">
            <w:pPr>
              <w:ind w:firstLine="35.45pt"/>
              <w:jc w:val="end"/>
            </w:pPr>
            <w:r>
              <w:t>анулиро</w:t>
            </w:r>
          </w:p>
          <w:p w:rsidR="000D1BB4" w:rsidRDefault="000D1BB4" w:rsidP="00E935FE">
            <w:pPr>
              <w:ind w:firstLine="35.45pt"/>
              <w:jc w:val="end"/>
            </w:pPr>
            <w:r>
              <w:t>ванных</w:t>
            </w:r>
          </w:p>
        </w:tc>
        <w:tc>
          <w:tcPr>
            <w:tcW w:w="56.50pt" w:type="dxa"/>
            <w:vMerge/>
            <w:tcBorders>
              <w:start w:val="single" w:sz="18" w:space="0" w:color="auto"/>
              <w:bottom w:val="single" w:sz="18" w:space="0" w:color="auto"/>
              <w:end w:val="single" w:sz="18" w:space="0" w:color="auto"/>
            </w:tcBorders>
            <w:tcMar>
              <w:start w:w="1.40pt" w:type="dxa"/>
              <w:end w:w="1.40pt" w:type="dxa"/>
            </w:tcMar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Merge/>
            <w:tcBorders>
              <w:start w:val="single" w:sz="18" w:space="0" w:color="auto"/>
              <w:bottom w:val="single" w:sz="18" w:space="0" w:color="auto"/>
              <w:end w:val="single" w:sz="18" w:space="0" w:color="auto"/>
            </w:tcBorders>
            <w:tcMar>
              <w:start w:w="1.40pt" w:type="dxa"/>
              <w:end w:w="1.40pt" w:type="dxa"/>
            </w:tcMar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Merge/>
            <w:tcBorders>
              <w:start w:val="single" w:sz="18" w:space="0" w:color="auto"/>
              <w:bottom w:val="single" w:sz="18" w:space="0" w:color="auto"/>
              <w:end w:val="single" w:sz="18" w:space="0" w:color="auto"/>
            </w:tcBorders>
            <w:tcMar>
              <w:start w:w="1.40pt" w:type="dxa"/>
              <w:end w:w="1.40pt" w:type="dxa"/>
            </w:tcMar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Merge/>
            <w:tcBorders>
              <w:start w:val="single" w:sz="18" w:space="0" w:color="auto"/>
              <w:bottom w:val="single" w:sz="18" w:space="0" w:color="auto"/>
              <w:end w:val="single" w:sz="18" w:space="0" w:color="auto"/>
            </w:tcBorders>
            <w:tcMar>
              <w:start w:w="1.40pt" w:type="dxa"/>
              <w:end w:w="1.40pt" w:type="dxa"/>
            </w:tcMar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vMerge/>
            <w:tcBorders>
              <w:start w:val="single" w:sz="18" w:space="0" w:color="auto"/>
              <w:bottom w:val="single" w:sz="18" w:space="0" w:color="auto"/>
              <w:end w:val="single" w:sz="18" w:space="0" w:color="auto"/>
            </w:tcBorders>
            <w:tcMar>
              <w:start w:w="1.40pt" w:type="dxa"/>
              <w:end w:w="1.40pt" w:type="dxa"/>
            </w:tcMar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top w:val="single" w:sz="18" w:space="0" w:color="auto"/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tcBorders>
              <w:top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tcBorders>
              <w:top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tcBorders>
              <w:top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tcBorders>
              <w:top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tcBorders>
              <w:top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tcBorders>
              <w:top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tcBorders>
              <w:top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tcBorders>
              <w:top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top w:val="single" w:sz="18" w:space="0" w:color="auto"/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pStyle w:val="a3"/>
              <w:tabs>
                <w:tab w:val="clear" w:pos="233.85pt"/>
                <w:tab w:val="clear" w:pos="467.75pt"/>
              </w:tabs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  <w:tr w:rsidR="000D1BB4">
        <w:tblPrEx>
          <w:tblCellMar>
            <w:top w:w="0pt" w:type="dxa"/>
            <w:bottom w:w="0pt" w:type="dxa"/>
          </w:tblCellMar>
        </w:tblPrEx>
        <w:trPr>
          <w:trHeight w:hRule="exact" w:val="284"/>
        </w:trPr>
        <w:tc>
          <w:tcPr>
            <w:tcW w:w="30.05pt" w:type="dxa"/>
            <w:tcBorders>
              <w:start w:val="single" w:sz="18" w:space="0" w:color="auto"/>
              <w:bottom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60pt" w:type="dxa"/>
            <w:tcBorders>
              <w:bottom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35pt" w:type="dxa"/>
            <w:tcBorders>
              <w:bottom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20pt" w:type="dxa"/>
            <w:tcBorders>
              <w:bottom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7.40pt" w:type="dxa"/>
            <w:tcBorders>
              <w:bottom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56.50pt" w:type="dxa"/>
            <w:tcBorders>
              <w:bottom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6.85pt" w:type="dxa"/>
            <w:tcBorders>
              <w:bottom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67.10pt" w:type="dxa"/>
            <w:tcBorders>
              <w:bottom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9.10pt" w:type="dxa"/>
            <w:tcBorders>
              <w:bottom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  <w:tc>
          <w:tcPr>
            <w:tcW w:w="33.50pt" w:type="dxa"/>
            <w:tcBorders>
              <w:bottom w:val="single" w:sz="18" w:space="0" w:color="auto"/>
              <w:end w:val="single" w:sz="18" w:space="0" w:color="auto"/>
            </w:tcBorders>
            <w:vAlign w:val="center"/>
          </w:tcPr>
          <w:p w:rsidR="000D1BB4" w:rsidRDefault="000D1BB4" w:rsidP="00E935FE">
            <w:pPr>
              <w:ind w:firstLine="35.45pt"/>
              <w:jc w:val="end"/>
            </w:pPr>
          </w:p>
        </w:tc>
      </w:tr>
    </w:tbl>
    <w:p w:rsidR="000D1BB4" w:rsidRDefault="000D1BB4" w:rsidP="00E935FE">
      <w:pPr>
        <w:jc w:val="end"/>
        <w:rPr>
          <w:sz w:val="2"/>
        </w:rPr>
      </w:pPr>
    </w:p>
    <w:sectPr w:rsidR="000D1BB4">
      <w:pgSz w:w="595.30pt" w:h="841.90pt" w:code="9"/>
      <w:pgMar w:top="70.90pt" w:right="22.10pt" w:bottom="70.90pt" w:left="56.70pt" w:header="28.35pt" w:footer="28.35pt" w:gutter="0pt"/>
      <w:cols w:space="35.40pt"/>
      <w:docGrid w:linePitch="360"/>
    </w:sectPr>
  </w:body>
</w:document>
</file>

<file path=word/endnotes.xml><?xml version="1.0" encoding="utf-8"?>
<w:endnotes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endnote w:type="separator" w:id="-1">
    <w:p w:rsidR="00EA0862" w:rsidRDefault="00EA0862">
      <w:r>
        <w:separator/>
      </w:r>
    </w:p>
  </w:endnote>
  <w:endnote w:type="continuationSeparator" w:id="0">
    <w:p w:rsidR="00EA0862" w:rsidRDefault="00EA0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characterSet="iso-8859-1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characterSet="windows-125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0D1BB4" w:rsidRDefault="000D1BB4">
    <w:pPr>
      <w:pStyle w:val="a5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4"/>
        <w:sz w:val="36"/>
      </w:rPr>
      <w:fldChar w:fldCharType="begin"/>
    </w:r>
    <w:r>
      <w:rPr>
        <w:rStyle w:val="a4"/>
        <w:sz w:val="36"/>
      </w:rPr>
      <w:instrText xml:space="preserve"> NUMPAGES </w:instrText>
    </w:r>
    <w:r>
      <w:rPr>
        <w:rStyle w:val="a4"/>
        <w:sz w:val="36"/>
      </w:rPr>
      <w:fldChar w:fldCharType="separate"/>
    </w:r>
    <w:r w:rsidR="001B4D54">
      <w:rPr>
        <w:rStyle w:val="a4"/>
        <w:noProof/>
        <w:sz w:val="36"/>
      </w:rPr>
      <w:t>12</w:t>
    </w:r>
    <w:r>
      <w:rPr>
        <w:rStyle w:val="a4"/>
        <w:sz w:val="36"/>
      </w:rPr>
      <w:fldChar w:fldCharType="end"/>
    </w: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er2.xml><?xml version="1.0" encoding="utf-8"?>
<w:ftr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0D1BB4" w:rsidRDefault="000D1BB4">
    <w:pPr>
      <w:pStyle w:val="a5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4"/>
        <w:sz w:val="36"/>
      </w:rPr>
      <w:fldChar w:fldCharType="begin"/>
    </w:r>
    <w:r>
      <w:rPr>
        <w:rStyle w:val="a4"/>
        <w:sz w:val="36"/>
      </w:rPr>
      <w:instrText xml:space="preserve"> NUMPAGES </w:instrText>
    </w:r>
    <w:r>
      <w:rPr>
        <w:rStyle w:val="a4"/>
        <w:sz w:val="36"/>
      </w:rPr>
      <w:fldChar w:fldCharType="separate"/>
    </w:r>
    <w:r>
      <w:rPr>
        <w:rStyle w:val="a4"/>
        <w:noProof/>
        <w:sz w:val="36"/>
      </w:rPr>
      <w:t>1</w:t>
    </w:r>
    <w:r>
      <w:rPr>
        <w:rStyle w:val="a4"/>
        <w:sz w:val="36"/>
      </w:rPr>
      <w:fldChar w:fldCharType="end"/>
    </w: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</w:p>
  <w:p w:rsidR="000D1BB4" w:rsidRDefault="000D1BB4">
    <w:pPr>
      <w:pStyle w:val="a5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footnote w:type="separator" w:id="-1">
    <w:p w:rsidR="00EA0862" w:rsidRDefault="00EA0862">
      <w:r>
        <w:separator/>
      </w:r>
    </w:p>
  </w:footnote>
  <w:footnote w:type="continuationSeparator" w:id="0">
    <w:p w:rsidR="00EA0862" w:rsidRDefault="00EA0862">
      <w:r>
        <w:continuationSeparator/>
      </w:r>
    </w:p>
  </w:footnote>
  <w:footnote w:id="1">
    <w:p w:rsidR="000D1BB4" w:rsidRPr="00E935FE" w:rsidRDefault="000D1BB4" w:rsidP="00E935FE">
      <w:pPr>
        <w:pStyle w:val="a9"/>
        <w:jc w:val="center"/>
        <w:rPr>
          <w:sz w:val="22"/>
        </w:rPr>
      </w:pPr>
      <w:r w:rsidRPr="00E935FE">
        <w:rPr>
          <w:rStyle w:val="aa"/>
          <w:vertAlign w:val="baseline"/>
        </w:rPr>
        <w:t>1)</w:t>
      </w:r>
      <w:r w:rsidRPr="00E935FE">
        <w:rPr>
          <w:sz w:val="22"/>
        </w:rPr>
        <w:t xml:space="preserve"> ГОСТ 19.101-77  ЕСПД. Виды программ и программных документов</w:t>
      </w:r>
    </w:p>
  </w:footnote>
  <w:footnote w:id="2">
    <w:p w:rsidR="000D1BB4" w:rsidRPr="00E935FE" w:rsidRDefault="000D1BB4" w:rsidP="00E935FE">
      <w:pPr>
        <w:pStyle w:val="a9"/>
        <w:jc w:val="center"/>
      </w:pPr>
      <w:r w:rsidRPr="00E935FE">
        <w:rPr>
          <w:rStyle w:val="aa"/>
          <w:vertAlign w:val="baseline"/>
        </w:rPr>
        <w:t>2)</w:t>
      </w:r>
      <w:r w:rsidRPr="00E935FE">
        <w:t xml:space="preserve"> </w:t>
      </w:r>
      <w:r w:rsidRPr="00E935FE">
        <w:rPr>
          <w:sz w:val="22"/>
        </w:rPr>
        <w:t>ГОСТ 19.103-77  ЕСПД. Обозначение программ и программных документов</w:t>
      </w:r>
    </w:p>
  </w:footnote>
  <w:footnote w:id="3">
    <w:p w:rsidR="000D1BB4" w:rsidRPr="00E935FE" w:rsidRDefault="000D1BB4" w:rsidP="00E935FE">
      <w:pPr>
        <w:pStyle w:val="a9"/>
        <w:jc w:val="center"/>
        <w:rPr>
          <w:sz w:val="22"/>
        </w:rPr>
      </w:pPr>
      <w:r w:rsidRPr="00E935FE">
        <w:rPr>
          <w:rStyle w:val="aa"/>
          <w:vertAlign w:val="baseline"/>
        </w:rPr>
        <w:t>3)</w:t>
      </w:r>
      <w:r w:rsidRPr="00E935FE">
        <w:rPr>
          <w:sz w:val="22"/>
        </w:rPr>
        <w:t xml:space="preserve"> ГОСТ 19.104-78*  ЕСПД. Основные надписи</w:t>
      </w:r>
    </w:p>
  </w:footnote>
  <w:footnote w:id="4">
    <w:p w:rsidR="000D1BB4" w:rsidRPr="00E935FE" w:rsidRDefault="000D1BB4" w:rsidP="00E935FE">
      <w:pPr>
        <w:pStyle w:val="a9"/>
        <w:jc w:val="center"/>
        <w:rPr>
          <w:sz w:val="22"/>
        </w:rPr>
      </w:pPr>
      <w:r w:rsidRPr="00E935FE">
        <w:rPr>
          <w:rStyle w:val="aa"/>
          <w:vertAlign w:val="baseline"/>
        </w:rPr>
        <w:t>4)</w:t>
      </w:r>
      <w:r w:rsidRPr="00E935FE">
        <w:rPr>
          <w:sz w:val="22"/>
        </w:rPr>
        <w:t xml:space="preserve"> ГОСТ 19.105-78*  ЕСПД. Общие требования к программным документам</w:t>
      </w:r>
    </w:p>
  </w:footnote>
  <w:footnote w:id="5">
    <w:p w:rsidR="000D1BB4" w:rsidRPr="00E935FE" w:rsidRDefault="000D1BB4" w:rsidP="00E935FE">
      <w:pPr>
        <w:pStyle w:val="a9"/>
        <w:jc w:val="center"/>
        <w:rPr>
          <w:sz w:val="22"/>
        </w:rPr>
      </w:pPr>
      <w:r w:rsidRPr="00E935FE">
        <w:rPr>
          <w:rStyle w:val="aa"/>
          <w:vertAlign w:val="baseline"/>
        </w:rPr>
        <w:t>5)</w:t>
      </w:r>
      <w:r w:rsidRPr="00E935FE">
        <w:rPr>
          <w:sz w:val="22"/>
        </w:rPr>
        <w:t xml:space="preserve"> ГОСТ 19.106-78*  ЕСПД. Общие требования к программным документам, выполненным печатным способом</w:t>
      </w:r>
    </w:p>
  </w:footnote>
  <w:footnote w:id="6">
    <w:p w:rsidR="000D1BB4" w:rsidRPr="00E935FE" w:rsidRDefault="000D1BB4" w:rsidP="00E935FE">
      <w:pPr>
        <w:pStyle w:val="a9"/>
        <w:jc w:val="center"/>
        <w:rPr>
          <w:sz w:val="22"/>
        </w:rPr>
      </w:pPr>
      <w:r w:rsidRPr="00E935FE">
        <w:rPr>
          <w:rStyle w:val="aa"/>
          <w:vertAlign w:val="baseline"/>
        </w:rPr>
        <w:t>6)</w:t>
      </w:r>
      <w:r w:rsidRPr="00E935FE">
        <w:rPr>
          <w:sz w:val="22"/>
        </w:rPr>
        <w:t xml:space="preserve"> ГОСТ 19.402-78*  ЕСПД. Описание программы</w:t>
      </w:r>
    </w:p>
  </w:footnote>
  <w:footnote w:id="7">
    <w:p w:rsidR="000D1BB4" w:rsidRPr="00E935FE" w:rsidRDefault="000D1BB4" w:rsidP="00E935FE">
      <w:pPr>
        <w:pStyle w:val="a9"/>
        <w:jc w:val="center"/>
      </w:pPr>
      <w:r w:rsidRPr="00E935FE">
        <w:rPr>
          <w:rStyle w:val="aa"/>
          <w:vertAlign w:val="baseline"/>
        </w:rPr>
        <w:t>7)</w:t>
      </w:r>
      <w:r w:rsidRPr="00E935FE">
        <w:rPr>
          <w:sz w:val="22"/>
        </w:rPr>
        <w:t xml:space="preserve"> ГОСТ 19.604-78*  ЕСПД. Правила внесения изменений в программные документы, выполненные печатным способом</w:t>
      </w:r>
    </w:p>
  </w:footnote>
</w:footnotes>
</file>

<file path=word/header1.xml><?xml version="1.0" encoding="utf-8"?>
<w:hdr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0D1BB4" w:rsidRDefault="000D1BB4">
    <w:pPr>
      <w:pStyle w:val="a3"/>
      <w:framePr w:wrap="around" w:vAnchor="text" w:hAnchor="margin" w:xAlign="center" w:y="0.05pt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0D1BB4" w:rsidRDefault="000D1BB4">
    <w:pPr>
      <w:pStyle w:val="a3"/>
    </w:pPr>
  </w:p>
</w:hdr>
</file>

<file path=word/header2.xml><?xml version="1.0" encoding="utf-8"?>
<w:hdr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0D1BB4" w:rsidRDefault="000D1BB4">
    <w:pPr>
      <w:pStyle w:val="a3"/>
      <w:framePr w:wrap="around" w:vAnchor="text" w:hAnchor="margin" w:xAlign="center" w:y="0.05pt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2</w:t>
    </w:r>
    <w:r>
      <w:rPr>
        <w:rStyle w:val="a4"/>
      </w:rPr>
      <w:fldChar w:fldCharType="end"/>
    </w:r>
  </w:p>
  <w:p w:rsidR="000D1BB4" w:rsidRDefault="000D1BB4">
    <w:pPr>
      <w:pStyle w:val="a3"/>
    </w:pPr>
  </w:p>
  <w:p w:rsidR="000D1BB4" w:rsidRDefault="000D1BB4">
    <w:pPr>
      <w:pStyle w:val="a3"/>
      <w:jc w:val="center"/>
      <w:rPr>
        <w:b/>
        <w:bCs/>
        <w:sz w:val="32"/>
      </w:rPr>
    </w:pPr>
    <w:r>
      <w:rPr>
        <w:b/>
        <w:bCs/>
        <w:sz w:val="32"/>
      </w:rPr>
      <w:t>А.В.00001-01 ХХ 01</w:t>
    </w:r>
  </w:p>
</w:hdr>
</file>

<file path=word/header3.xml><?xml version="1.0" encoding="utf-8"?>
<w:hdr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0D1BB4" w:rsidRDefault="000D1BB4">
    <w:pPr>
      <w:pStyle w:val="a3"/>
      <w:framePr w:wrap="around" w:vAnchor="text" w:hAnchor="margin" w:xAlign="center" w:y="0.05pt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0D1BB4" w:rsidRDefault="000D1BB4">
    <w:pPr>
      <w:pStyle w:val="a3"/>
    </w:pPr>
  </w:p>
</w:hdr>
</file>

<file path=word/header4.xml><?xml version="1.0" encoding="utf-8"?>
<w:hdr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0D1BB4" w:rsidRDefault="000D1BB4">
    <w:pPr>
      <w:pStyle w:val="a3"/>
      <w:framePr w:wrap="around" w:vAnchor="text" w:hAnchor="page" w:x="307.55pt" w:y="0.30pt"/>
      <w:rPr>
        <w:rStyle w:val="a4"/>
        <w:b/>
        <w:bCs/>
        <w:sz w:val="32"/>
      </w:rPr>
    </w:pPr>
    <w:r>
      <w:rPr>
        <w:rStyle w:val="a4"/>
        <w:b/>
        <w:bCs/>
        <w:sz w:val="32"/>
      </w:rPr>
      <w:fldChar w:fldCharType="begin"/>
    </w:r>
    <w:r>
      <w:rPr>
        <w:rStyle w:val="a4"/>
        <w:b/>
        <w:bCs/>
        <w:sz w:val="32"/>
      </w:rPr>
      <w:instrText xml:space="preserve">PAGE  </w:instrText>
    </w:r>
    <w:r>
      <w:rPr>
        <w:rStyle w:val="a4"/>
        <w:b/>
        <w:bCs/>
        <w:sz w:val="32"/>
      </w:rPr>
      <w:fldChar w:fldCharType="separate"/>
    </w:r>
    <w:r w:rsidR="001B4D54">
      <w:rPr>
        <w:rStyle w:val="a4"/>
        <w:b/>
        <w:bCs/>
        <w:noProof/>
        <w:sz w:val="32"/>
      </w:rPr>
      <w:t>2</w:t>
    </w:r>
    <w:r>
      <w:rPr>
        <w:rStyle w:val="a4"/>
        <w:b/>
        <w:bCs/>
        <w:sz w:val="32"/>
      </w:rPr>
      <w:fldChar w:fldCharType="end"/>
    </w:r>
  </w:p>
  <w:p w:rsidR="000D1BB4" w:rsidRDefault="000D1BB4">
    <w:pPr>
      <w:pStyle w:val="a3"/>
      <w:rPr>
        <w:sz w:val="32"/>
      </w:rPr>
    </w:pPr>
  </w:p>
  <w:p w:rsidR="000D1BB4" w:rsidRDefault="000D1BB4">
    <w:pPr>
      <w:pStyle w:val="a3"/>
      <w:jc w:val="center"/>
      <w:rPr>
        <w:b/>
        <w:bCs/>
        <w:sz w:val="32"/>
      </w:rPr>
    </w:pPr>
    <w:r>
      <w:rPr>
        <w:b/>
        <w:bCs/>
        <w:sz w:val="32"/>
      </w:rPr>
      <w:t>А.В.00001-01 13 01</w:t>
    </w:r>
  </w:p>
</w:hdr>
</file>

<file path=word/numbering.xml><?xml version="1.0" encoding="utf-8"?>
<w:numbering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2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3" w15:restartNumberingAfterBreak="0">
    <w:nsid w:val="5C5210DC"/>
    <w:multiLevelType w:val="hybridMultilevel"/>
    <w:tmpl w:val="F7BC687C"/>
    <w:lvl w:ilvl="0" w:tplc="0419000F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  <w:rPr>
        <w:rFonts w:hint="default"/>
      </w:rPr>
    </w:lvl>
    <w:lvl w:ilvl="1" w:tplc="0419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4" w15:restartNumberingAfterBreak="0">
    <w:nsid w:val="5CC41ED0"/>
    <w:multiLevelType w:val="hybridMultilevel"/>
    <w:tmpl w:val="8236B804"/>
    <w:lvl w:ilvl="0" w:tplc="04190001">
      <w:start w:val="1"/>
      <w:numFmt w:val="bullet"/>
      <w:lvlText w:val=""/>
      <w:lvlJc w:val="start"/>
      <w:pPr>
        <w:tabs>
          <w:tab w:val="num" w:pos="74.65pt"/>
        </w:tabs>
        <w:ind w:start="74.6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tabs>
          <w:tab w:val="num" w:pos="110.65pt"/>
        </w:tabs>
        <w:ind w:start="110.65pt" w:hanging="18pt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start"/>
      <w:pPr>
        <w:tabs>
          <w:tab w:val="num" w:pos="146.65pt"/>
        </w:tabs>
        <w:ind w:start="146.6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tabs>
          <w:tab w:val="num" w:pos="182.65pt"/>
        </w:tabs>
        <w:ind w:start="182.6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tabs>
          <w:tab w:val="num" w:pos="218.65pt"/>
        </w:tabs>
        <w:ind w:start="218.65pt" w:hanging="18pt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start"/>
      <w:pPr>
        <w:tabs>
          <w:tab w:val="num" w:pos="254.65pt"/>
        </w:tabs>
        <w:ind w:start="254.6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tabs>
          <w:tab w:val="num" w:pos="290.65pt"/>
        </w:tabs>
        <w:ind w:start="290.6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tabs>
          <w:tab w:val="num" w:pos="326.65pt"/>
        </w:tabs>
        <w:ind w:start="326.65pt" w:hanging="18pt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start"/>
      <w:pPr>
        <w:tabs>
          <w:tab w:val="num" w:pos="362.65pt"/>
        </w:tabs>
        <w:ind w:start="362.65pt" w:hanging="18pt"/>
      </w:pPr>
      <w:rPr>
        <w:rFonts w:ascii="Wingdings" w:hAnsi="Wingdings" w:hint="default"/>
      </w:rPr>
    </w:lvl>
  </w:abstractNum>
  <w:abstractNum w:abstractNumId="5" w15:restartNumberingAfterBreak="0">
    <w:nsid w:val="6E852BDC"/>
    <w:multiLevelType w:val="hybridMultilevel"/>
    <w:tmpl w:val="FDC8725E"/>
    <w:lvl w:ilvl="0" w:tplc="0419000F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  <w:rPr>
        <w:rFonts w:hint="default"/>
      </w:rPr>
    </w:lvl>
    <w:lvl w:ilvl="1" w:tplc="0419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%"/>
  <w:activeWritingStyle w:appName="MSWord" w:lang="ru-RU" w:vendorID="1" w:dllVersion="512" w:checkStyle="1"/>
  <w:attachedTemplate r:id="rId1"/>
  <w:defaultTabStop w:val="35.45pt"/>
  <w:drawingGridHorizontalSpacing w:val="1.40pt"/>
  <w:drawingGridVerticalSpacing w:val="1.40pt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5FE"/>
    <w:rsid w:val="000D1BB4"/>
    <w:rsid w:val="001B4D54"/>
    <w:rsid w:val="00E935FE"/>
    <w:rsid w:val="00EA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5:chartTrackingRefBased/>
  <w15:docId w15:val="{CE59EADC-FFC2-46B6-AC43-2A07E8BAEF8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start" w:pos="286.35pt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start" w:pos="286.35pt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start" w:leader="dot" w:pos="496.15pt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start" w:leader="dot" w:pos="496.15pt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ind w:firstLine="35.45pt"/>
      <w:outlineLvl w:val="6"/>
    </w:pPr>
    <w:rPr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233.85pt"/>
        <w:tab w:val="end" w:pos="467.75pt"/>
      </w:tabs>
    </w:pPr>
  </w:style>
  <w:style w:type="character" w:styleId="a4">
    <w:name w:val="page number"/>
    <w:basedOn w:val="a0"/>
    <w:semiHidden/>
  </w:style>
  <w:style w:type="paragraph" w:styleId="a5">
    <w:name w:val="footer"/>
    <w:basedOn w:val="a"/>
    <w:semiHidden/>
    <w:pPr>
      <w:tabs>
        <w:tab w:val="center" w:pos="233.85pt"/>
        <w:tab w:val="end" w:pos="467.75pt"/>
      </w:tabs>
    </w:pPr>
  </w:style>
  <w:style w:type="paragraph" w:styleId="a6">
    <w:name w:val="Название"/>
    <w:basedOn w:val="a"/>
    <w:qFormat/>
    <w:pPr>
      <w:jc w:val="center"/>
    </w:pPr>
    <w:rPr>
      <w:b/>
      <w:bCs/>
      <w:sz w:val="32"/>
    </w:rPr>
  </w:style>
  <w:style w:type="character" w:styleId="a7">
    <w:name w:val="annotation reference"/>
    <w:semiHidden/>
    <w:rPr>
      <w:sz w:val="16"/>
      <w:szCs w:val="16"/>
    </w:rPr>
  </w:style>
  <w:style w:type="paragraph" w:styleId="a8">
    <w:name w:val="annotation text"/>
    <w:basedOn w:val="a"/>
    <w:semiHidden/>
    <w:rPr>
      <w:sz w:val="20"/>
      <w:szCs w:val="20"/>
    </w:rPr>
  </w:style>
  <w:style w:type="paragraph" w:styleId="a9">
    <w:name w:val="footnote text"/>
    <w:basedOn w:val="a"/>
    <w:semiHidden/>
    <w:rPr>
      <w:sz w:val="20"/>
      <w:szCs w:val="20"/>
    </w:rPr>
  </w:style>
  <w:style w:type="character" w:styleId="aa">
    <w:name w:val="footnote reference"/>
    <w:semiHidden/>
    <w:rPr>
      <w:vertAlign w:val="superscript"/>
    </w:rPr>
  </w:style>
  <w:style w:type="paragraph" w:styleId="ab">
    <w:name w:val="Body Text"/>
    <w:basedOn w:val="a"/>
    <w:semiHidden/>
    <w:pPr>
      <w:jc w:val="both"/>
    </w:pPr>
    <w:rPr>
      <w:sz w:val="28"/>
    </w:rPr>
  </w:style>
  <w:style w:type="paragraph" w:styleId="ac">
    <w:name w:val="Body Text Indent"/>
    <w:basedOn w:val="a"/>
    <w:semiHidden/>
    <w:pPr>
      <w:ind w:start="39.90pt" w:hanging="39.90pt"/>
    </w:pPr>
    <w:rPr>
      <w:b/>
      <w:bCs/>
      <w:sz w:val="28"/>
    </w:rPr>
  </w:style>
  <w:style w:type="paragraph" w:styleId="20">
    <w:name w:val="Body Text 2"/>
    <w:basedOn w:val="a"/>
    <w:semiHidden/>
    <w:pPr>
      <w:jc w:val="center"/>
    </w:pPr>
  </w:style>
  <w:style w:type="paragraph" w:styleId="30">
    <w:name w:val="Body Text 3"/>
    <w:basedOn w:val="a"/>
    <w:semiHidden/>
    <w:rPr>
      <w:color w:val="000000"/>
      <w:sz w:val="28"/>
      <w:szCs w:val="18"/>
    </w:rPr>
  </w:style>
  <w:style w:type="paragraph" w:styleId="ad">
    <w:name w:val="Normal (Web)"/>
    <w:basedOn w:val="a"/>
    <w:semiHidden/>
    <w:pPr>
      <w:spacing w:before="5pt" w:beforeAutospacing="1" w:after="5pt" w:afterAutospacing="1"/>
    </w:pPr>
    <w:rPr>
      <w:rFonts w:ascii="Arial Unicode MS" w:hAnsi="Arial Unicode MS"/>
    </w:rPr>
  </w:style>
  <w:style w:type="character" w:styleId="ae">
    <w:name w:val="Strong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2.xml"/><Relationship Id="rId13" Type="http://purl.oclc.org/ooxml/officeDocument/relationships/footer" Target="footer2.xml"/><Relationship Id="rId3" Type="http://purl.oclc.org/ooxml/officeDocument/relationships/settings" Target="settings.xml"/><Relationship Id="rId7" Type="http://purl.oclc.org/ooxml/officeDocument/relationships/header" Target="header1.xml"/><Relationship Id="rId12" Type="http://purl.oclc.org/ooxml/officeDocument/relationships/header" Target="header4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header" Target="header3.xml"/><Relationship Id="rId5" Type="http://purl.oclc.org/ooxml/officeDocument/relationships/footnotes" Target="footnotes.xml"/><Relationship Id="rId15" Type="http://purl.oclc.org/ooxml/officeDocument/relationships/theme" Target="theme/theme1.xml"/><Relationship Id="rId10" Type="http://purl.oclc.org/ooxml/officeDocument/relationships/image" Target="media/image1.png"/><Relationship Id="rId4" Type="http://purl.oclc.org/ooxml/officeDocument/relationships/webSettings" Target="webSettings.xml"/><Relationship Id="rId9" Type="http://purl.oclc.org/ooxml/officeDocument/relationships/footer" Target="footer1.xml"/><Relationship Id="rId14" Type="http://purl.oclc.org/ooxml/officeDocument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purl.oclc.org/ooxml/officeDocument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purl.oclc.org/ooxml/drawingml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Документы По ЕСПД.dot</Template>
  <TotalTime>0</TotalTime>
  <Pages>12</Pages>
  <Words>1582</Words>
  <Characters>9021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</cp:revision>
  <cp:lastPrinted>2005-10-07T09:34:00Z</cp:lastPrinted>
  <dcterms:created xsi:type="dcterms:W3CDTF">2025-12-02T10:06:00Z</dcterms:created>
  <dcterms:modified xsi:type="dcterms:W3CDTF">2025-12-02T10:06:00Z</dcterms:modified>
</cp:coreProperties>
</file>